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D4634" w14:textId="77777777" w:rsidR="000950E2" w:rsidRPr="00697941" w:rsidRDefault="000950E2" w:rsidP="00577404">
      <w:pPr>
        <w:jc w:val="center"/>
        <w:rPr>
          <w:rFonts w:asciiTheme="minorHAnsi" w:hAnsiTheme="minorHAnsi" w:cstheme="minorHAnsi"/>
          <w:b/>
          <w:sz w:val="28"/>
        </w:rPr>
      </w:pPr>
      <w:r w:rsidRPr="00697941">
        <w:rPr>
          <w:rFonts w:asciiTheme="minorHAnsi" w:hAnsiTheme="minorHAnsi" w:cstheme="minorHAnsi"/>
          <w:b/>
          <w:sz w:val="28"/>
        </w:rPr>
        <w:t xml:space="preserve">FICHE </w:t>
      </w:r>
      <w:r w:rsidR="00B65635" w:rsidRPr="00697941">
        <w:rPr>
          <w:rFonts w:asciiTheme="minorHAnsi" w:hAnsiTheme="minorHAnsi" w:cstheme="minorHAnsi"/>
          <w:b/>
          <w:sz w:val="28"/>
        </w:rPr>
        <w:t xml:space="preserve">ADMINISTRATIVE - </w:t>
      </w:r>
      <w:r w:rsidR="007B3A07" w:rsidRPr="00697941">
        <w:rPr>
          <w:rFonts w:asciiTheme="minorHAnsi" w:hAnsiTheme="minorHAnsi" w:cstheme="minorHAnsi"/>
          <w:b/>
          <w:sz w:val="28"/>
        </w:rPr>
        <w:t>VACATAIRE</w:t>
      </w:r>
      <w:r w:rsidRPr="00697941">
        <w:rPr>
          <w:rFonts w:asciiTheme="minorHAnsi" w:hAnsiTheme="minorHAnsi" w:cstheme="minorHAnsi"/>
          <w:b/>
          <w:sz w:val="28"/>
        </w:rPr>
        <w:t xml:space="preserve"> INSTN</w:t>
      </w:r>
    </w:p>
    <w:p w14:paraId="345AFF40" w14:textId="7F8E4B68" w:rsidR="000950E2" w:rsidRPr="00697941" w:rsidRDefault="000950E2" w:rsidP="000950E2">
      <w:pPr>
        <w:pStyle w:val="TITREENCADR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right="0"/>
        <w:rPr>
          <w:rFonts w:asciiTheme="minorHAnsi" w:hAnsiTheme="minorHAnsi" w:cstheme="minorHAnsi"/>
          <w:color w:val="FF0000"/>
          <w:sz w:val="24"/>
          <w:szCs w:val="16"/>
          <w:highlight w:val="yellow"/>
          <w:u w:val="single"/>
        </w:rPr>
      </w:pPr>
      <w:r w:rsidRPr="00697941">
        <w:rPr>
          <w:rFonts w:asciiTheme="minorHAnsi" w:hAnsiTheme="minorHAnsi" w:cstheme="minorHAnsi"/>
          <w:color w:val="FF0000"/>
          <w:sz w:val="24"/>
          <w:szCs w:val="16"/>
          <w:highlight w:val="yellow"/>
          <w:u w:val="single"/>
        </w:rPr>
        <w:t>OBLIGATOIRE</w:t>
      </w:r>
    </w:p>
    <w:p w14:paraId="21FF033B" w14:textId="77777777" w:rsidR="000950E2" w:rsidRPr="00697941" w:rsidRDefault="00B849D4" w:rsidP="00052E99">
      <w:pPr>
        <w:pStyle w:val="TITREENCADR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right="0"/>
        <w:rPr>
          <w:rFonts w:asciiTheme="minorHAnsi" w:hAnsiTheme="minorHAnsi" w:cstheme="minorHAnsi"/>
          <w:sz w:val="24"/>
          <w:szCs w:val="16"/>
        </w:rPr>
      </w:pPr>
      <w:r w:rsidRPr="00697941">
        <w:rPr>
          <w:rFonts w:asciiTheme="minorHAnsi" w:hAnsiTheme="minorHAnsi" w:cstheme="minorHAnsi"/>
          <w:sz w:val="24"/>
          <w:szCs w:val="16"/>
        </w:rPr>
        <w:t>À</w:t>
      </w:r>
      <w:r w:rsidR="00052E99" w:rsidRPr="00697941">
        <w:rPr>
          <w:rFonts w:asciiTheme="minorHAnsi" w:hAnsiTheme="minorHAnsi" w:cstheme="minorHAnsi"/>
          <w:sz w:val="24"/>
          <w:szCs w:val="16"/>
        </w:rPr>
        <w:t xml:space="preserve"> retourner le plus rapidement possible</w:t>
      </w:r>
      <w:r w:rsidR="003E6084" w:rsidRPr="00697941">
        <w:rPr>
          <w:rFonts w:asciiTheme="minorHAnsi" w:hAnsiTheme="minorHAnsi" w:cstheme="minorHAnsi"/>
          <w:sz w:val="24"/>
          <w:szCs w:val="16"/>
        </w:rPr>
        <w:t xml:space="preserve"> à l’INSTN</w:t>
      </w:r>
    </w:p>
    <w:p w14:paraId="4F2BC520" w14:textId="77777777" w:rsidR="00A123E7" w:rsidRPr="00697941" w:rsidRDefault="00A123E7" w:rsidP="00052E99">
      <w:pPr>
        <w:pStyle w:val="TITREENCADR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right="0"/>
        <w:rPr>
          <w:rFonts w:asciiTheme="minorHAnsi" w:hAnsiTheme="minorHAnsi" w:cstheme="minorHAnsi"/>
          <w:sz w:val="24"/>
          <w:szCs w:val="16"/>
        </w:rPr>
      </w:pPr>
      <w:r w:rsidRPr="00697941">
        <w:rPr>
          <w:rFonts w:asciiTheme="minorHAnsi" w:hAnsiTheme="minorHAnsi" w:cstheme="minorHAnsi"/>
          <w:color w:val="FF0000"/>
          <w:sz w:val="24"/>
          <w:szCs w:val="16"/>
          <w:highlight w:val="yellow"/>
          <w:u w:val="single"/>
        </w:rPr>
        <w:t xml:space="preserve">UNIQUEMENT pour 1ère </w:t>
      </w:r>
      <w:r w:rsidR="003E6084" w:rsidRPr="00697941">
        <w:rPr>
          <w:rFonts w:asciiTheme="minorHAnsi" w:hAnsiTheme="minorHAnsi" w:cstheme="minorHAnsi"/>
          <w:color w:val="FF0000"/>
          <w:sz w:val="24"/>
          <w:szCs w:val="16"/>
          <w:highlight w:val="yellow"/>
          <w:u w:val="single"/>
        </w:rPr>
        <w:t>intervention</w:t>
      </w:r>
      <w:r w:rsidRPr="00697941">
        <w:rPr>
          <w:rFonts w:asciiTheme="minorHAnsi" w:hAnsiTheme="minorHAnsi" w:cstheme="minorHAnsi"/>
          <w:color w:val="FF0000"/>
          <w:sz w:val="24"/>
          <w:szCs w:val="16"/>
          <w:highlight w:val="yellow"/>
          <w:u w:val="single"/>
        </w:rPr>
        <w:t xml:space="preserve"> ou mise à jour de données</w:t>
      </w:r>
    </w:p>
    <w:p w14:paraId="5D363C88" w14:textId="77777777" w:rsidR="00E116E7" w:rsidRPr="00D456C7" w:rsidRDefault="00E116E7" w:rsidP="00B65635">
      <w:pPr>
        <w:jc w:val="center"/>
        <w:rPr>
          <w:rFonts w:cs="Arial"/>
          <w:b/>
          <w:color w:val="00B050"/>
          <w:sz w:val="18"/>
          <w:szCs w:val="18"/>
        </w:rPr>
      </w:pP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4" w:type="dxa"/>
          <w:right w:w="54" w:type="dxa"/>
        </w:tblCellMar>
        <w:tblLook w:val="0000" w:firstRow="0" w:lastRow="0" w:firstColumn="0" w:lastColumn="0" w:noHBand="0" w:noVBand="0"/>
      </w:tblPr>
      <w:tblGrid>
        <w:gridCol w:w="3686"/>
        <w:gridCol w:w="6379"/>
      </w:tblGrid>
      <w:tr w:rsidR="00697941" w:rsidRPr="00B849D4" w14:paraId="5B58DA20" w14:textId="77777777" w:rsidTr="00697941">
        <w:trPr>
          <w:cantSplit/>
          <w:trHeight w:val="397"/>
        </w:trPr>
        <w:tc>
          <w:tcPr>
            <w:tcW w:w="10065" w:type="dxa"/>
            <w:gridSpan w:val="2"/>
            <w:shd w:val="clear" w:color="auto" w:fill="BAE9FF" w:themeFill="text2" w:themeFillTint="33"/>
            <w:vAlign w:val="center"/>
          </w:tcPr>
          <w:p w14:paraId="498A57D8" w14:textId="74F193E3" w:rsidR="00697941" w:rsidRPr="00697941" w:rsidRDefault="00697941" w:rsidP="00697941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 w:rsidRPr="00F81DD2">
              <w:rPr>
                <w:rFonts w:asciiTheme="minorHAnsi" w:hAnsiTheme="minorHAnsi" w:cstheme="minorHAnsi"/>
                <w:b/>
                <w:sz w:val="24"/>
              </w:rPr>
              <w:t>INFORMATIONS PERSONNELLES</w:t>
            </w:r>
          </w:p>
        </w:tc>
      </w:tr>
      <w:tr w:rsidR="000950E2" w:rsidRPr="00B849D4" w14:paraId="0603A45A" w14:textId="77777777" w:rsidTr="00205F0B">
        <w:trPr>
          <w:cantSplit/>
          <w:trHeight w:val="397"/>
        </w:trPr>
        <w:tc>
          <w:tcPr>
            <w:tcW w:w="3686" w:type="dxa"/>
            <w:vAlign w:val="center"/>
          </w:tcPr>
          <w:p w14:paraId="04BD1A6E" w14:textId="4E55DBD4" w:rsidR="000950E2" w:rsidRPr="00B849D4" w:rsidRDefault="000950E2" w:rsidP="00B849D4">
            <w:pPr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B849D4">
              <w:rPr>
                <w:rFonts w:asciiTheme="minorHAnsi" w:hAnsiTheme="minorHAnsi" w:cstheme="minorHAnsi"/>
                <w:sz w:val="18"/>
                <w:szCs w:val="18"/>
              </w:rPr>
              <w:t>Nom</w:t>
            </w:r>
            <w:r w:rsidR="00A7344E" w:rsidRPr="00B849D4">
              <w:rPr>
                <w:rFonts w:asciiTheme="minorHAnsi" w:hAnsiTheme="minorHAnsi" w:cstheme="minorHAnsi"/>
                <w:sz w:val="18"/>
                <w:szCs w:val="18"/>
              </w:rPr>
              <w:t xml:space="preserve"> / Nom de </w:t>
            </w:r>
            <w:r w:rsidR="00A851F0" w:rsidRPr="00B849D4">
              <w:rPr>
                <w:rFonts w:asciiTheme="minorHAnsi" w:hAnsiTheme="minorHAnsi" w:cstheme="minorHAnsi"/>
                <w:sz w:val="18"/>
                <w:szCs w:val="18"/>
              </w:rPr>
              <w:t>naissance</w:t>
            </w:r>
            <w:r w:rsidR="00A7344E" w:rsidRPr="00B849D4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</w:p>
        </w:tc>
        <w:tc>
          <w:tcPr>
            <w:tcW w:w="6379" w:type="dxa"/>
            <w:vAlign w:val="center"/>
          </w:tcPr>
          <w:p w14:paraId="65ABAC73" w14:textId="0F99AE25" w:rsidR="000950E2" w:rsidRPr="008F6B98" w:rsidRDefault="008F6B98" w:rsidP="00B56A65">
            <w:pPr>
              <w:jc w:val="left"/>
              <w:rPr>
                <w:rFonts w:asciiTheme="minorHAnsi" w:hAnsiTheme="minorHAnsi" w:cstheme="minorHAnsi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Nom"/>
                <w:tag w:val="Nom"/>
                <w:id w:val="1495532692"/>
                <w:placeholder>
                  <w:docPart w:val="D04101F6B81D4165A08A280CE7850EF0"/>
                </w:placeholder>
              </w:sdtPr>
              <w:sdtContent>
                <w:r>
                  <w:rPr>
                    <w:color w:val="808080" w:themeColor="background1" w:themeShade="80"/>
                    <w:sz w:val="20"/>
                    <w:szCs w:val="20"/>
                  </w:rPr>
                  <w:t>Nom</w:t>
                </w:r>
              </w:sdtContent>
            </w:sdt>
            <w:r w:rsidR="00205F0B">
              <w:rPr>
                <w:rFonts w:asciiTheme="minorHAnsi" w:hAnsiTheme="minorHAnsi" w:cstheme="minorHAnsi"/>
                <w:szCs w:val="20"/>
              </w:rPr>
              <w:t xml:space="preserve">                   </w:t>
            </w:r>
            <w:r>
              <w:rPr>
                <w:rFonts w:asciiTheme="minorHAnsi" w:hAnsiTheme="minorHAnsi" w:cstheme="minorHAnsi"/>
                <w:szCs w:val="20"/>
              </w:rPr>
              <w:t xml:space="preserve">  </w:t>
            </w:r>
            <w:r w:rsidR="00205F0B">
              <w:rPr>
                <w:rFonts w:asciiTheme="minorHAnsi" w:hAnsiTheme="minorHAnsi" w:cstheme="minorHAnsi"/>
                <w:szCs w:val="20"/>
              </w:rPr>
              <w:t xml:space="preserve">           </w:t>
            </w:r>
            <w:r w:rsidR="00A7344E" w:rsidRPr="00F62C24">
              <w:rPr>
                <w:rFonts w:asciiTheme="minorHAnsi" w:hAnsiTheme="minorHAnsi" w:cstheme="minorHAnsi"/>
                <w:szCs w:val="20"/>
              </w:rPr>
              <w:t>/</w:t>
            </w:r>
            <w:r w:rsidR="008249C1" w:rsidRPr="00F62C24">
              <w:rPr>
                <w:rFonts w:asciiTheme="minorHAnsi" w:hAnsiTheme="minorHAnsi" w:cstheme="minorHAnsi"/>
                <w:szCs w:val="20"/>
              </w:rPr>
              <w:t xml:space="preserve"> </w:t>
            </w:r>
            <w:r w:rsidR="00A851F0" w:rsidRPr="00F62C24">
              <w:rPr>
                <w:rFonts w:asciiTheme="minorHAnsi" w:hAnsiTheme="minorHAnsi" w:cstheme="minorHAnsi"/>
                <w:sz w:val="18"/>
                <w:szCs w:val="16"/>
              </w:rPr>
              <w:t>Nom de naissance</w:t>
            </w:r>
            <w:r w:rsidR="00543F3A" w:rsidRPr="00F62C24">
              <w:rPr>
                <w:rFonts w:asciiTheme="minorHAnsi" w:hAnsiTheme="minorHAnsi" w:cstheme="minorHAnsi"/>
                <w:sz w:val="18"/>
                <w:szCs w:val="16"/>
              </w:rPr>
              <w:t> :</w:t>
            </w:r>
            <w:r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NomNaissance"/>
                <w:tag w:val="NomNaissance"/>
                <w:id w:val="35788729"/>
                <w:placeholder>
                  <w:docPart w:val="548016E661D64C688D454B5828B2F3B8"/>
                </w:placeholder>
              </w:sdtPr>
              <w:sdtContent>
                <w:r w:rsidRPr="00C92211">
                  <w:rPr>
                    <w:color w:val="808080" w:themeColor="background1" w:themeShade="80"/>
                    <w:sz w:val="20"/>
                    <w:szCs w:val="20"/>
                  </w:rPr>
                  <w:t>Nom de naissance</w:t>
                </w:r>
              </w:sdtContent>
            </w:sdt>
          </w:p>
        </w:tc>
      </w:tr>
      <w:tr w:rsidR="000950E2" w:rsidRPr="00B849D4" w14:paraId="63C2D660" w14:textId="77777777" w:rsidTr="00205F0B">
        <w:trPr>
          <w:cantSplit/>
          <w:trHeight w:val="397"/>
        </w:trPr>
        <w:tc>
          <w:tcPr>
            <w:tcW w:w="3686" w:type="dxa"/>
            <w:vAlign w:val="center"/>
          </w:tcPr>
          <w:p w14:paraId="54C4CBBD" w14:textId="77777777" w:rsidR="000950E2" w:rsidRPr="00B849D4" w:rsidRDefault="000950E2" w:rsidP="00B849D4">
            <w:pPr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B849D4">
              <w:rPr>
                <w:rFonts w:asciiTheme="minorHAnsi" w:hAnsiTheme="minorHAnsi" w:cstheme="minorHAnsi"/>
                <w:sz w:val="18"/>
                <w:szCs w:val="18"/>
              </w:rPr>
              <w:t>Prénom</w:t>
            </w:r>
            <w:r w:rsidR="00A7344E" w:rsidRPr="00B849D4">
              <w:rPr>
                <w:rFonts w:asciiTheme="minorHAnsi" w:hAnsiTheme="minorHAnsi" w:cstheme="minorHAnsi"/>
                <w:sz w:val="18"/>
                <w:szCs w:val="18"/>
              </w:rPr>
              <w:t>(</w:t>
            </w:r>
            <w:r w:rsidRPr="00B849D4">
              <w:rPr>
                <w:rFonts w:asciiTheme="minorHAnsi" w:hAnsiTheme="minorHAnsi" w:cstheme="minorHAnsi"/>
                <w:sz w:val="18"/>
                <w:szCs w:val="18"/>
              </w:rPr>
              <w:t>s</w:t>
            </w:r>
            <w:r w:rsidR="00A7344E" w:rsidRPr="00B849D4">
              <w:rPr>
                <w:rFonts w:asciiTheme="minorHAnsi" w:hAnsiTheme="minorHAnsi" w:cstheme="minorHAnsi"/>
                <w:sz w:val="18"/>
                <w:szCs w:val="18"/>
              </w:rPr>
              <w:t>)</w:t>
            </w:r>
          </w:p>
        </w:tc>
        <w:tc>
          <w:tcPr>
            <w:tcW w:w="6379" w:type="dxa"/>
          </w:tcPr>
          <w:p w14:paraId="1CC8F099" w14:textId="65501E5A" w:rsidR="000950E2" w:rsidRPr="00B849D4" w:rsidRDefault="008F6B98" w:rsidP="004145A2">
            <w:pPr>
              <w:spacing w:before="60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sz w:val="20"/>
                  <w:szCs w:val="20"/>
                </w:rPr>
                <w:alias w:val="Prenoms"/>
                <w:tag w:val="Prenoms"/>
                <w:id w:val="100069076"/>
                <w:placeholder>
                  <w:docPart w:val="2613E5CC9F8D4C6385FD76AC8C3C6127"/>
                </w:placeholder>
              </w:sdtPr>
              <w:sdtContent>
                <w:r w:rsidRPr="00C92211">
                  <w:rPr>
                    <w:color w:val="808080" w:themeColor="background1" w:themeShade="80"/>
                    <w:sz w:val="20"/>
                    <w:szCs w:val="20"/>
                  </w:rPr>
                  <w:t>Prénom(s)</w:t>
                </w:r>
              </w:sdtContent>
            </w:sdt>
          </w:p>
        </w:tc>
      </w:tr>
      <w:tr w:rsidR="000950E2" w:rsidRPr="00B849D4" w14:paraId="5C79C024" w14:textId="77777777" w:rsidTr="00205F0B">
        <w:tblPrEx>
          <w:tblCellMar>
            <w:left w:w="71" w:type="dxa"/>
            <w:right w:w="71" w:type="dxa"/>
          </w:tblCellMar>
        </w:tblPrEx>
        <w:trPr>
          <w:cantSplit/>
          <w:trHeight w:val="454"/>
        </w:trPr>
        <w:tc>
          <w:tcPr>
            <w:tcW w:w="3686" w:type="dxa"/>
            <w:vAlign w:val="center"/>
          </w:tcPr>
          <w:p w14:paraId="44A714F0" w14:textId="77777777" w:rsidR="000950E2" w:rsidRPr="00B849D4" w:rsidRDefault="000950E2" w:rsidP="00B849D4">
            <w:pPr>
              <w:jc w:val="lef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B849D4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Date </w:t>
            </w:r>
            <w:r w:rsidR="00A7344E" w:rsidRPr="00B849D4">
              <w:rPr>
                <w:rFonts w:asciiTheme="minorHAnsi" w:hAnsiTheme="minorHAnsi" w:cstheme="minorHAnsi"/>
                <w:b/>
                <w:sz w:val="18"/>
                <w:szCs w:val="18"/>
              </w:rPr>
              <w:t>ET</w:t>
            </w:r>
            <w:r w:rsidRPr="00B849D4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lieu de naissance </w:t>
            </w:r>
          </w:p>
          <w:p w14:paraId="58DB22E3" w14:textId="77777777" w:rsidR="00A123E7" w:rsidRPr="00B849D4" w:rsidRDefault="00A123E7" w:rsidP="00B849D4">
            <w:pPr>
              <w:jc w:val="lef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B849D4">
              <w:rPr>
                <w:rFonts w:asciiTheme="minorHAnsi" w:hAnsiTheme="minorHAnsi" w:cstheme="minorHAnsi"/>
                <w:i/>
                <w:sz w:val="16"/>
                <w:szCs w:val="16"/>
              </w:rPr>
              <w:t xml:space="preserve">JJ/MM/AAAA / </w:t>
            </w:r>
            <w:r w:rsidRPr="00B849D4">
              <w:rPr>
                <w:rFonts w:asciiTheme="minorHAnsi" w:hAnsiTheme="minorHAnsi" w:cstheme="minorHAnsi"/>
                <w:b/>
                <w:i/>
                <w:sz w:val="16"/>
                <w:szCs w:val="16"/>
              </w:rPr>
              <w:t>ville</w:t>
            </w:r>
            <w:r w:rsidRPr="00B849D4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</w:t>
            </w:r>
            <w:proofErr w:type="spellStart"/>
            <w:r w:rsidRPr="00B849D4">
              <w:rPr>
                <w:rFonts w:asciiTheme="minorHAnsi" w:hAnsiTheme="minorHAnsi" w:cstheme="minorHAnsi"/>
                <w:b/>
                <w:sz w:val="16"/>
                <w:szCs w:val="16"/>
              </w:rPr>
              <w:t>N°département</w:t>
            </w:r>
            <w:proofErr w:type="spellEnd"/>
            <w:r w:rsidRPr="00B849D4">
              <w:rPr>
                <w:rFonts w:asciiTheme="minorHAnsi" w:hAnsiTheme="minorHAnsi" w:cstheme="minorHAnsi"/>
                <w:b/>
                <w:i/>
                <w:sz w:val="16"/>
                <w:szCs w:val="16"/>
              </w:rPr>
              <w:t xml:space="preserve"> (pays</w:t>
            </w:r>
            <w:r w:rsidR="003547B5" w:rsidRPr="00B849D4">
              <w:rPr>
                <w:rFonts w:asciiTheme="minorHAnsi" w:hAnsiTheme="minorHAnsi" w:cstheme="minorHAnsi"/>
                <w:b/>
                <w:i/>
                <w:sz w:val="16"/>
                <w:szCs w:val="16"/>
              </w:rPr>
              <w:t>)</w:t>
            </w:r>
          </w:p>
        </w:tc>
        <w:tc>
          <w:tcPr>
            <w:tcW w:w="6379" w:type="dxa"/>
            <w:vAlign w:val="center"/>
          </w:tcPr>
          <w:p w14:paraId="69D6474A" w14:textId="2CA6D0F1" w:rsidR="000950E2" w:rsidRPr="00B56A65" w:rsidRDefault="008F6B98" w:rsidP="00B56A65">
            <w:pPr>
              <w:jc w:val="left"/>
              <w:rPr>
                <w:rFonts w:asciiTheme="minorHAnsi" w:hAnsiTheme="minorHAnsi" w:cstheme="minorHAnsi"/>
                <w:sz w:val="16"/>
                <w:szCs w:val="16"/>
              </w:rPr>
            </w:pPr>
            <w:sdt>
              <w:sdtPr>
                <w:rPr>
                  <w:sz w:val="20"/>
                  <w:szCs w:val="20"/>
                </w:rPr>
                <w:alias w:val="DateNaissance"/>
                <w:tag w:val="DateNaissance"/>
                <w:id w:val="173535573"/>
                <w:placeholder>
                  <w:docPart w:val="4071E0DFFE5440158FC45BFF0833F6B5"/>
                </w:placeholder>
              </w:sdtPr>
              <w:sdtContent>
                <w:proofErr w:type="gramStart"/>
                <w:r w:rsidRPr="00C92211">
                  <w:rPr>
                    <w:color w:val="808080" w:themeColor="background1" w:themeShade="80"/>
                    <w:sz w:val="20"/>
                    <w:szCs w:val="20"/>
                  </w:rPr>
                  <w:t>jj</w:t>
                </w:r>
                <w:proofErr w:type="gramEnd"/>
                <w:r w:rsidRPr="00C92211">
                  <w:rPr>
                    <w:color w:val="808080" w:themeColor="background1" w:themeShade="80"/>
                    <w:sz w:val="20"/>
                    <w:szCs w:val="20"/>
                  </w:rPr>
                  <w:t>/mm/</w:t>
                </w:r>
                <w:proofErr w:type="spellStart"/>
                <w:r w:rsidRPr="00C92211">
                  <w:rPr>
                    <w:color w:val="808080" w:themeColor="background1" w:themeShade="80"/>
                    <w:sz w:val="20"/>
                    <w:szCs w:val="20"/>
                  </w:rPr>
                  <w:t>aaaa</w:t>
                </w:r>
                <w:proofErr w:type="spellEnd"/>
              </w:sdtContent>
            </w:sdt>
            <w:r w:rsidRPr="00B56A65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8"/>
                <w:szCs w:val="16"/>
              </w:rPr>
              <w:t xml:space="preserve">   </w:t>
            </w:r>
            <w:r w:rsidR="00A7344E" w:rsidRPr="00B56A65">
              <w:rPr>
                <w:rFonts w:asciiTheme="minorHAnsi" w:hAnsiTheme="minorHAnsi" w:cstheme="minorHAnsi"/>
                <w:sz w:val="18"/>
                <w:szCs w:val="16"/>
              </w:rPr>
              <w:t xml:space="preserve">à   </w:t>
            </w:r>
            <w:sdt>
              <w:sdtPr>
                <w:rPr>
                  <w:sz w:val="20"/>
                  <w:szCs w:val="20"/>
                </w:rPr>
                <w:alias w:val="LieuNaissance"/>
                <w:tag w:val="LieuNaissance"/>
                <w:id w:val="-1439061667"/>
                <w:placeholder>
                  <w:docPart w:val="193BE5F0798646A1AEEB65602567CB6E"/>
                </w:placeholder>
              </w:sdtPr>
              <w:sdtContent>
                <w:r w:rsidRPr="00C92211">
                  <w:rPr>
                    <w:color w:val="808080" w:themeColor="background1" w:themeShade="80"/>
                    <w:sz w:val="20"/>
                    <w:szCs w:val="20"/>
                  </w:rPr>
                  <w:fldChar w:fldCharType="begin">
                    <w:ffData>
                      <w:name w:val="LieuNaissance"/>
                      <w:enabled/>
                      <w:calcOnExit w:val="0"/>
                      <w:textInput>
                        <w:default w:val="Ville de naissance, n° département (Pays)"/>
                        <w:format w:val="FIRST CAPITAL"/>
                      </w:textInput>
                    </w:ffData>
                  </w:fldChar>
                </w:r>
                <w:r w:rsidRPr="00C92211">
                  <w:rPr>
                    <w:color w:val="808080" w:themeColor="background1" w:themeShade="80"/>
                    <w:sz w:val="20"/>
                    <w:szCs w:val="20"/>
                  </w:rPr>
                  <w:instrText xml:space="preserve"> FORMTEXT </w:instrText>
                </w:r>
                <w:r w:rsidRPr="00C92211">
                  <w:rPr>
                    <w:color w:val="808080" w:themeColor="background1" w:themeShade="80"/>
                    <w:sz w:val="20"/>
                    <w:szCs w:val="20"/>
                  </w:rPr>
                </w:r>
                <w:r w:rsidRPr="00C92211">
                  <w:rPr>
                    <w:color w:val="808080" w:themeColor="background1" w:themeShade="80"/>
                    <w:sz w:val="20"/>
                    <w:szCs w:val="20"/>
                  </w:rPr>
                  <w:fldChar w:fldCharType="separate"/>
                </w:r>
                <w:r w:rsidRPr="00C92211">
                  <w:rPr>
                    <w:noProof/>
                    <w:color w:val="808080" w:themeColor="background1" w:themeShade="80"/>
                    <w:sz w:val="20"/>
                    <w:szCs w:val="20"/>
                  </w:rPr>
                  <w:t>Ville de naissance, n° département (Pays)</w:t>
                </w:r>
                <w:r w:rsidRPr="00C92211">
                  <w:rPr>
                    <w:color w:val="808080" w:themeColor="background1" w:themeShade="80"/>
                    <w:sz w:val="20"/>
                    <w:szCs w:val="20"/>
                  </w:rPr>
                  <w:fldChar w:fldCharType="end"/>
                </w:r>
              </w:sdtContent>
            </w:sdt>
            <w:r w:rsidR="00A123E7" w:rsidRPr="00B56A65">
              <w:rPr>
                <w:rFonts w:asciiTheme="minorHAnsi" w:hAnsiTheme="minorHAnsi" w:cstheme="minorHAnsi"/>
                <w:sz w:val="18"/>
                <w:szCs w:val="16"/>
              </w:rPr>
              <w:t xml:space="preserve">                       </w:t>
            </w:r>
          </w:p>
        </w:tc>
      </w:tr>
      <w:tr w:rsidR="00205F0B" w:rsidRPr="00B849D4" w14:paraId="2A929E9A" w14:textId="77777777" w:rsidTr="00205F0B">
        <w:tblPrEx>
          <w:tblCellMar>
            <w:left w:w="71" w:type="dxa"/>
            <w:right w:w="71" w:type="dxa"/>
          </w:tblCellMar>
        </w:tblPrEx>
        <w:trPr>
          <w:cantSplit/>
          <w:trHeight w:val="397"/>
        </w:trPr>
        <w:tc>
          <w:tcPr>
            <w:tcW w:w="3686" w:type="dxa"/>
            <w:vAlign w:val="center"/>
          </w:tcPr>
          <w:p w14:paraId="46D93845" w14:textId="094F86C1" w:rsidR="00205F0B" w:rsidRPr="00205F0B" w:rsidRDefault="00205F0B" w:rsidP="00262C03">
            <w:pPr>
              <w:jc w:val="left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F81DD2">
              <w:rPr>
                <w:rFonts w:asciiTheme="minorHAnsi" w:hAnsiTheme="minorHAnsi" w:cstheme="minorHAnsi"/>
                <w:sz w:val="18"/>
                <w:szCs w:val="18"/>
              </w:rPr>
              <w:t>Nationalité</w:t>
            </w:r>
            <w:r w:rsidRPr="00262C03">
              <w:rPr>
                <w:rFonts w:asciiTheme="minorHAnsi" w:hAnsiTheme="minorHAnsi" w:cstheme="minorHAnsi"/>
                <w:sz w:val="18"/>
                <w:szCs w:val="18"/>
              </w:rPr>
              <w:t> </w:t>
            </w:r>
          </w:p>
        </w:tc>
        <w:tc>
          <w:tcPr>
            <w:tcW w:w="6379" w:type="dxa"/>
            <w:vAlign w:val="center"/>
          </w:tcPr>
          <w:p w14:paraId="16508889" w14:textId="243CD539" w:rsidR="00205F0B" w:rsidRDefault="008F6B98" w:rsidP="00B56A65">
            <w:pPr>
              <w:jc w:val="left"/>
              <w:rPr>
                <w:rFonts w:asciiTheme="minorHAnsi" w:hAnsiTheme="minorHAnsi" w:cstheme="minorHAnsi"/>
                <w:i/>
                <w:sz w:val="16"/>
                <w:szCs w:val="16"/>
              </w:rPr>
            </w:pPr>
            <w:sdt>
              <w:sdtPr>
                <w:rPr>
                  <w:sz w:val="20"/>
                  <w:szCs w:val="20"/>
                </w:rPr>
                <w:alias w:val="Nationalite"/>
                <w:tag w:val="Nationalite"/>
                <w:id w:val="1980340947"/>
                <w:placeholder>
                  <w:docPart w:val="054D08AF9628471B9280D69C9B982E47"/>
                </w:placeholder>
              </w:sdtPr>
              <w:sdtContent>
                <w:r w:rsidRPr="00C92211">
                  <w:rPr>
                    <w:color w:val="808080" w:themeColor="background1" w:themeShade="80"/>
                    <w:sz w:val="20"/>
                    <w:szCs w:val="20"/>
                  </w:rPr>
                  <w:t>Nationalité</w:t>
                </w:r>
              </w:sdtContent>
            </w:sdt>
          </w:p>
        </w:tc>
      </w:tr>
      <w:tr w:rsidR="000950E2" w:rsidRPr="00B849D4" w14:paraId="6747EA2D" w14:textId="77777777" w:rsidTr="00D456C7">
        <w:tblPrEx>
          <w:tblCellMar>
            <w:left w:w="70" w:type="dxa"/>
            <w:right w:w="70" w:type="dxa"/>
          </w:tblCellMar>
        </w:tblPrEx>
        <w:trPr>
          <w:cantSplit/>
          <w:trHeight w:val="340"/>
        </w:trPr>
        <w:tc>
          <w:tcPr>
            <w:tcW w:w="3686" w:type="dxa"/>
            <w:vAlign w:val="center"/>
          </w:tcPr>
          <w:p w14:paraId="45CD1240" w14:textId="77777777" w:rsidR="000950E2" w:rsidRPr="00B849D4" w:rsidRDefault="000950E2" w:rsidP="00B849D4">
            <w:pPr>
              <w:jc w:val="left"/>
              <w:rPr>
                <w:rFonts w:asciiTheme="minorHAnsi" w:hAnsiTheme="minorHAnsi" w:cstheme="minorHAnsi"/>
                <w:b/>
                <w:noProof/>
                <w:color w:val="FF0000"/>
                <w:sz w:val="18"/>
                <w:szCs w:val="18"/>
              </w:rPr>
            </w:pPr>
            <w:r w:rsidRPr="00B849D4">
              <w:rPr>
                <w:rFonts w:asciiTheme="minorHAnsi" w:hAnsiTheme="minorHAnsi" w:cstheme="minorHAnsi"/>
                <w:b/>
                <w:noProof/>
                <w:sz w:val="18"/>
                <w:szCs w:val="18"/>
              </w:rPr>
              <w:t>Nom de l'</w:t>
            </w:r>
            <w:r w:rsidR="000125A9" w:rsidRPr="00B849D4">
              <w:rPr>
                <w:rFonts w:asciiTheme="minorHAnsi" w:hAnsiTheme="minorHAnsi" w:cstheme="minorHAnsi"/>
                <w:b/>
                <w:noProof/>
                <w:sz w:val="18"/>
                <w:szCs w:val="18"/>
              </w:rPr>
              <w:t>assistante de formation</w:t>
            </w:r>
            <w:r w:rsidRPr="00B849D4">
              <w:rPr>
                <w:rFonts w:asciiTheme="minorHAnsi" w:hAnsiTheme="minorHAnsi" w:cstheme="minorHAnsi"/>
                <w:b/>
                <w:noProof/>
                <w:sz w:val="18"/>
                <w:szCs w:val="18"/>
              </w:rPr>
              <w:t xml:space="preserve"> INSTN</w:t>
            </w:r>
          </w:p>
        </w:tc>
        <w:tc>
          <w:tcPr>
            <w:tcW w:w="6379" w:type="dxa"/>
          </w:tcPr>
          <w:p w14:paraId="6741EDAD" w14:textId="267D6939" w:rsidR="000950E2" w:rsidRPr="00B849D4" w:rsidRDefault="008F6B98" w:rsidP="004145A2">
            <w:pPr>
              <w:spacing w:before="60"/>
              <w:rPr>
                <w:rFonts w:asciiTheme="minorHAnsi" w:hAnsiTheme="minorHAnsi" w:cstheme="minorHAnsi"/>
                <w:b/>
                <w:color w:val="FF0000"/>
                <w:sz w:val="18"/>
                <w:szCs w:val="18"/>
              </w:rPr>
            </w:pPr>
            <w:sdt>
              <w:sdtPr>
                <w:rPr>
                  <w:sz w:val="20"/>
                  <w:szCs w:val="20"/>
                </w:rPr>
                <w:alias w:val="NomAF"/>
                <w:tag w:val="NomAF"/>
                <w:id w:val="-334309572"/>
                <w:placeholder>
                  <w:docPart w:val="ACE8EBA09C66466C9822FED77210B349"/>
                </w:placeholder>
              </w:sdtPr>
              <w:sdtContent>
                <w:r>
                  <w:rPr>
                    <w:color w:val="808080" w:themeColor="background1" w:themeShade="80"/>
                    <w:sz w:val="20"/>
                    <w:szCs w:val="20"/>
                  </w:rPr>
                  <w:t>Nom assistante de formation</w:t>
                </w:r>
              </w:sdtContent>
            </w:sdt>
          </w:p>
        </w:tc>
      </w:tr>
    </w:tbl>
    <w:p w14:paraId="4CEFA281" w14:textId="77777777" w:rsidR="00A7344E" w:rsidRPr="00B849D4" w:rsidRDefault="00A7344E" w:rsidP="00E116E7">
      <w:pPr>
        <w:spacing w:before="60"/>
        <w:jc w:val="center"/>
        <w:rPr>
          <w:rFonts w:cs="Arial"/>
          <w:b/>
          <w:sz w:val="6"/>
          <w:szCs w:val="16"/>
        </w:rPr>
      </w:pPr>
    </w:p>
    <w:tbl>
      <w:tblPr>
        <w:tblW w:w="10065" w:type="dxa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3"/>
        <w:gridCol w:w="5812"/>
      </w:tblGrid>
      <w:tr w:rsidR="00E116E7" w:rsidRPr="00B849D4" w14:paraId="6D21F66C" w14:textId="77777777" w:rsidTr="00E95A6F">
        <w:trPr>
          <w:cantSplit/>
          <w:trHeight w:val="510"/>
        </w:trPr>
        <w:tc>
          <w:tcPr>
            <w:tcW w:w="10065" w:type="dxa"/>
            <w:gridSpan w:val="2"/>
            <w:shd w:val="clear" w:color="auto" w:fill="BAE9FF" w:themeFill="text2" w:themeFillTint="33"/>
            <w:vAlign w:val="center"/>
          </w:tcPr>
          <w:p w14:paraId="203A06C2" w14:textId="37ECD241" w:rsidR="00E116E7" w:rsidRPr="00B849D4" w:rsidRDefault="00723144" w:rsidP="00697941">
            <w:pPr>
              <w:spacing w:before="60" w:after="60"/>
              <w:jc w:val="left"/>
              <w:rPr>
                <w:rFonts w:asciiTheme="minorHAnsi" w:hAnsiTheme="minorHAnsi" w:cstheme="minorHAnsi"/>
                <w:b/>
                <w:sz w:val="28"/>
                <w:szCs w:val="8"/>
              </w:rPr>
            </w:pPr>
            <w:sdt>
              <w:sdtPr>
                <w:rPr>
                  <w:rFonts w:asciiTheme="minorHAnsi" w:hAnsiTheme="minorHAnsi" w:cstheme="minorHAnsi"/>
                  <w:b/>
                  <w:sz w:val="24"/>
                  <w:szCs w:val="20"/>
                </w:rPr>
                <w:id w:val="-58638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6B98">
                  <w:rPr>
                    <w:rFonts w:ascii="MS Gothic" w:eastAsia="MS Gothic" w:hAnsi="MS Gothic" w:cstheme="minorHAnsi" w:hint="eastAsia"/>
                    <w:b/>
                    <w:sz w:val="24"/>
                    <w:szCs w:val="20"/>
                  </w:rPr>
                  <w:t>☐</w:t>
                </w:r>
              </w:sdtContent>
            </w:sdt>
            <w:r w:rsidR="00E116E7" w:rsidRPr="00697941">
              <w:rPr>
                <w:rFonts w:asciiTheme="minorHAnsi" w:hAnsiTheme="minorHAnsi" w:cstheme="minorHAnsi"/>
                <w:b/>
                <w:sz w:val="24"/>
                <w:szCs w:val="20"/>
              </w:rPr>
              <w:t xml:space="preserve"> </w:t>
            </w:r>
            <w:r w:rsidR="00A123E7" w:rsidRPr="00697941">
              <w:rPr>
                <w:rFonts w:asciiTheme="minorHAnsi" w:hAnsiTheme="minorHAnsi" w:cstheme="minorHAnsi"/>
                <w:b/>
                <w:sz w:val="24"/>
                <w:szCs w:val="20"/>
              </w:rPr>
              <w:t>SALARIE(E) CEA</w:t>
            </w:r>
            <w:r w:rsidR="00E116E7" w:rsidRPr="00697941">
              <w:rPr>
                <w:rFonts w:asciiTheme="minorHAnsi" w:hAnsiTheme="minorHAnsi" w:cstheme="minorHAnsi"/>
                <w:b/>
                <w:sz w:val="24"/>
                <w:szCs w:val="20"/>
              </w:rPr>
              <w:t xml:space="preserve"> </w:t>
            </w:r>
            <w:r w:rsidR="00E116E7" w:rsidRPr="00697941">
              <w:rPr>
                <w:rFonts w:asciiTheme="minorHAnsi" w:hAnsiTheme="minorHAnsi" w:cstheme="minorHAnsi"/>
                <w:b/>
                <w:color w:val="FF0000"/>
                <w:sz w:val="24"/>
                <w:szCs w:val="20"/>
              </w:rPr>
              <w:sym w:font="Wingdings" w:char="F0E0"/>
            </w:r>
            <w:r w:rsidR="00E116E7" w:rsidRPr="00697941">
              <w:rPr>
                <w:rFonts w:asciiTheme="minorHAnsi" w:hAnsiTheme="minorHAnsi" w:cstheme="minorHAnsi"/>
                <w:b/>
                <w:color w:val="FF0000"/>
                <w:sz w:val="24"/>
                <w:szCs w:val="20"/>
              </w:rPr>
              <w:t xml:space="preserve"> N° de badge CEA =</w:t>
            </w:r>
            <w:r w:rsidR="003E6084" w:rsidRPr="00697941">
              <w:rPr>
                <w:rFonts w:asciiTheme="minorHAnsi" w:hAnsiTheme="minorHAnsi" w:cstheme="minorHAnsi"/>
                <w:b/>
                <w:color w:val="FF0000"/>
                <w:sz w:val="24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NumBadge"/>
                <w:tag w:val="NumBadge"/>
                <w:id w:val="1479333116"/>
                <w:placeholder>
                  <w:docPart w:val="06914F50D43E4AEC9F4B539190867315"/>
                </w:placeholder>
              </w:sdtPr>
              <w:sdtContent>
                <w:r w:rsidR="008F6B98">
                  <w:rPr>
                    <w:rFonts w:asciiTheme="minorHAnsi" w:hAnsiTheme="minorHAnsi" w:cstheme="minorHAnsi"/>
                    <w:b/>
                    <w:color w:val="FF0000"/>
                    <w:sz w:val="24"/>
                    <w:szCs w:val="20"/>
                  </w:rPr>
                  <w:t>…</w:t>
                </w:r>
                <w:proofErr w:type="gramStart"/>
                <w:r w:rsidR="008F6B98">
                  <w:rPr>
                    <w:rFonts w:asciiTheme="minorHAnsi" w:hAnsiTheme="minorHAnsi" w:cstheme="minorHAnsi"/>
                    <w:b/>
                    <w:color w:val="FF0000"/>
                    <w:sz w:val="24"/>
                    <w:szCs w:val="20"/>
                  </w:rPr>
                  <w:t>…….</w:t>
                </w:r>
                <w:proofErr w:type="gramEnd"/>
              </w:sdtContent>
            </w:sdt>
            <w:r w:rsidR="00A123E7" w:rsidRPr="00697941">
              <w:rPr>
                <w:rFonts w:asciiTheme="minorHAnsi" w:hAnsiTheme="minorHAnsi" w:cstheme="minorHAnsi"/>
                <w:b/>
                <w:color w:val="FF0000"/>
                <w:sz w:val="24"/>
                <w:szCs w:val="8"/>
              </w:rPr>
              <w:t xml:space="preserve">            </w:t>
            </w:r>
          </w:p>
        </w:tc>
      </w:tr>
      <w:tr w:rsidR="000950E2" w:rsidRPr="00B849D4" w14:paraId="03B5D1F9" w14:textId="77777777" w:rsidTr="00D456C7">
        <w:trPr>
          <w:cantSplit/>
          <w:trHeight w:val="907"/>
        </w:trPr>
        <w:tc>
          <w:tcPr>
            <w:tcW w:w="4253" w:type="dxa"/>
            <w:vAlign w:val="center"/>
          </w:tcPr>
          <w:p w14:paraId="4AF7850B" w14:textId="77777777" w:rsidR="008374DA" w:rsidRPr="00F62C24" w:rsidRDefault="000950E2" w:rsidP="00117461">
            <w:pPr>
              <w:jc w:val="left"/>
              <w:rPr>
                <w:rFonts w:asciiTheme="minorHAnsi" w:hAnsiTheme="minorHAnsi" w:cstheme="minorHAnsi"/>
                <w:i/>
                <w:color w:val="FF0000"/>
                <w:sz w:val="18"/>
                <w:szCs w:val="16"/>
              </w:rPr>
            </w:pPr>
            <w:r w:rsidRPr="00F62C24">
              <w:rPr>
                <w:rFonts w:asciiTheme="minorHAnsi" w:hAnsiTheme="minorHAnsi" w:cstheme="minorHAnsi"/>
                <w:i/>
                <w:color w:val="FF0000"/>
                <w:sz w:val="18"/>
                <w:szCs w:val="16"/>
              </w:rPr>
              <w:t>Attention les personnes dans les situations suivantes ne pourront être rémunérées</w:t>
            </w:r>
          </w:p>
          <w:p w14:paraId="14B7E1EC" w14:textId="77777777" w:rsidR="000950E2" w:rsidRPr="00F62C24" w:rsidRDefault="008374DA" w:rsidP="00117461">
            <w:pPr>
              <w:jc w:val="left"/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  <w:r w:rsidRPr="00F62C24">
              <w:rPr>
                <w:rFonts w:asciiTheme="minorHAnsi" w:hAnsiTheme="minorHAnsi" w:cstheme="minorHAnsi"/>
                <w:i/>
                <w:color w:val="FF0000"/>
                <w:sz w:val="18"/>
                <w:szCs w:val="16"/>
              </w:rPr>
              <w:sym w:font="Wingdings 2" w:char="F045"/>
            </w:r>
            <w:r w:rsidR="00117461">
              <w:rPr>
                <w:rFonts w:asciiTheme="minorHAnsi" w:hAnsiTheme="minorHAnsi" w:cstheme="minorHAnsi"/>
                <w:i/>
                <w:color w:val="FF0000"/>
                <w:sz w:val="18"/>
                <w:szCs w:val="16"/>
              </w:rPr>
              <w:t xml:space="preserve"> R</w:t>
            </w:r>
            <w:r w:rsidRPr="00F62C24">
              <w:rPr>
                <w:rFonts w:asciiTheme="minorHAnsi" w:hAnsiTheme="minorHAnsi" w:cstheme="minorHAnsi"/>
                <w:i/>
                <w:color w:val="FF0000"/>
                <w:sz w:val="18"/>
                <w:szCs w:val="16"/>
              </w:rPr>
              <w:t>enseignements auprès de l'INSTN</w:t>
            </w:r>
          </w:p>
        </w:tc>
        <w:tc>
          <w:tcPr>
            <w:tcW w:w="5812" w:type="dxa"/>
            <w:vAlign w:val="center"/>
          </w:tcPr>
          <w:p w14:paraId="6D62D5ED" w14:textId="77777777" w:rsidR="000950E2" w:rsidRPr="00F62C24" w:rsidRDefault="000950E2" w:rsidP="00117461">
            <w:pPr>
              <w:jc w:val="left"/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  <w:r w:rsidRPr="00F62C24">
              <w:rPr>
                <w:rFonts w:asciiTheme="minorHAnsi" w:hAnsiTheme="minorHAnsi" w:cstheme="minorHAnsi"/>
                <w:b/>
                <w:i/>
                <w:color w:val="FF0000"/>
                <w:sz w:val="18"/>
                <w:szCs w:val="16"/>
              </w:rPr>
              <w:sym w:font="Wingdings" w:char="F081"/>
            </w:r>
            <w:r w:rsidR="00117461">
              <w:rPr>
                <w:rFonts w:asciiTheme="minorHAnsi" w:hAnsiTheme="minorHAnsi" w:cstheme="minorHAnsi"/>
                <w:i/>
                <w:color w:val="FF0000"/>
                <w:sz w:val="18"/>
                <w:szCs w:val="16"/>
              </w:rPr>
              <w:t xml:space="preserve"> C</w:t>
            </w:r>
            <w:r w:rsidRPr="00F62C24">
              <w:rPr>
                <w:rFonts w:asciiTheme="minorHAnsi" w:hAnsiTheme="minorHAnsi" w:cstheme="minorHAnsi"/>
                <w:i/>
                <w:color w:val="FF0000"/>
                <w:sz w:val="18"/>
                <w:szCs w:val="16"/>
              </w:rPr>
              <w:t>essation anticipée d'activité</w:t>
            </w:r>
            <w:r w:rsidR="001A2063" w:rsidRPr="00F62C24">
              <w:rPr>
                <w:rFonts w:asciiTheme="minorHAnsi" w:hAnsiTheme="minorHAnsi" w:cstheme="minorHAnsi"/>
                <w:i/>
                <w:color w:val="FF0000"/>
                <w:sz w:val="18"/>
                <w:szCs w:val="16"/>
              </w:rPr>
              <w:t xml:space="preserve"> </w:t>
            </w:r>
            <w:r w:rsidRPr="00F62C24">
              <w:rPr>
                <w:rFonts w:asciiTheme="minorHAnsi" w:hAnsiTheme="minorHAnsi" w:cstheme="minorHAnsi"/>
                <w:b/>
                <w:i/>
                <w:color w:val="FF0000"/>
                <w:sz w:val="18"/>
                <w:szCs w:val="16"/>
              </w:rPr>
              <w:sym w:font="Wingdings" w:char="F082"/>
            </w:r>
            <w:r w:rsidRPr="00F62C24">
              <w:rPr>
                <w:rFonts w:asciiTheme="minorHAnsi" w:hAnsiTheme="minorHAnsi" w:cstheme="minorHAnsi"/>
                <w:b/>
                <w:i/>
                <w:color w:val="FF0000"/>
                <w:sz w:val="18"/>
                <w:szCs w:val="16"/>
              </w:rPr>
              <w:t xml:space="preserve"> </w:t>
            </w:r>
            <w:r w:rsidR="00117461">
              <w:rPr>
                <w:rFonts w:asciiTheme="minorHAnsi" w:hAnsiTheme="minorHAnsi" w:cstheme="minorHAnsi"/>
                <w:i/>
                <w:color w:val="FF0000"/>
                <w:sz w:val="18"/>
                <w:szCs w:val="16"/>
              </w:rPr>
              <w:t>R</w:t>
            </w:r>
            <w:r w:rsidRPr="00F62C24">
              <w:rPr>
                <w:rFonts w:asciiTheme="minorHAnsi" w:hAnsiTheme="minorHAnsi" w:cstheme="minorHAnsi"/>
                <w:i/>
                <w:color w:val="FF0000"/>
                <w:sz w:val="18"/>
                <w:szCs w:val="16"/>
              </w:rPr>
              <w:t>etraite (il faut dans ce cas disposer d’un statut de travailleur indépendant)</w:t>
            </w:r>
            <w:r w:rsidR="001A2063" w:rsidRPr="00F62C24">
              <w:rPr>
                <w:rFonts w:asciiTheme="minorHAnsi" w:hAnsiTheme="minorHAnsi" w:cstheme="minorHAnsi"/>
                <w:i/>
                <w:color w:val="FF0000"/>
                <w:sz w:val="18"/>
                <w:szCs w:val="16"/>
              </w:rPr>
              <w:t xml:space="preserve"> </w:t>
            </w:r>
            <w:r w:rsidRPr="00F62C24">
              <w:rPr>
                <w:rFonts w:asciiTheme="minorHAnsi" w:hAnsiTheme="minorHAnsi" w:cstheme="minorHAnsi"/>
                <w:b/>
                <w:i/>
                <w:color w:val="FF0000"/>
                <w:sz w:val="18"/>
                <w:szCs w:val="16"/>
              </w:rPr>
              <w:sym w:font="Wingdings" w:char="F083"/>
            </w:r>
            <w:r w:rsidRPr="00F62C24">
              <w:rPr>
                <w:rFonts w:asciiTheme="minorHAnsi" w:hAnsiTheme="minorHAnsi" w:cstheme="minorHAnsi"/>
                <w:b/>
                <w:i/>
                <w:color w:val="FF0000"/>
                <w:sz w:val="18"/>
                <w:szCs w:val="16"/>
              </w:rPr>
              <w:t xml:space="preserve"> </w:t>
            </w:r>
            <w:r w:rsidR="00117461">
              <w:rPr>
                <w:rFonts w:asciiTheme="minorHAnsi" w:hAnsiTheme="minorHAnsi" w:cstheme="minorHAnsi"/>
                <w:i/>
                <w:color w:val="FF0000"/>
                <w:sz w:val="18"/>
                <w:szCs w:val="16"/>
              </w:rPr>
              <w:t>C</w:t>
            </w:r>
            <w:r w:rsidRPr="00F62C24">
              <w:rPr>
                <w:rFonts w:asciiTheme="minorHAnsi" w:hAnsiTheme="minorHAnsi" w:cstheme="minorHAnsi"/>
                <w:i/>
                <w:color w:val="FF0000"/>
                <w:sz w:val="18"/>
                <w:szCs w:val="16"/>
              </w:rPr>
              <w:t xml:space="preserve">ontrat à temps partiel (sauf si l’intervention a lieu pendant le temps de travail) </w:t>
            </w:r>
            <w:r w:rsidRPr="00F62C24">
              <w:rPr>
                <w:rFonts w:asciiTheme="minorHAnsi" w:hAnsiTheme="minorHAnsi" w:cstheme="minorHAnsi"/>
                <w:b/>
                <w:i/>
                <w:color w:val="FF0000"/>
                <w:sz w:val="18"/>
                <w:szCs w:val="16"/>
              </w:rPr>
              <w:sym w:font="Wingdings" w:char="F084"/>
            </w:r>
            <w:r w:rsidRPr="00F62C24">
              <w:rPr>
                <w:rFonts w:asciiTheme="minorHAnsi" w:hAnsiTheme="minorHAnsi" w:cstheme="minorHAnsi"/>
                <w:b/>
                <w:i/>
                <w:color w:val="FF0000"/>
                <w:sz w:val="18"/>
                <w:szCs w:val="16"/>
              </w:rPr>
              <w:t xml:space="preserve"> </w:t>
            </w:r>
            <w:r w:rsidR="00117461">
              <w:rPr>
                <w:rFonts w:asciiTheme="minorHAnsi" w:hAnsiTheme="minorHAnsi" w:cstheme="minorHAnsi"/>
                <w:i/>
                <w:color w:val="FF0000"/>
                <w:sz w:val="18"/>
                <w:szCs w:val="16"/>
              </w:rPr>
              <w:t>C</w:t>
            </w:r>
            <w:r w:rsidRPr="00F62C24">
              <w:rPr>
                <w:rFonts w:asciiTheme="minorHAnsi" w:hAnsiTheme="minorHAnsi" w:cstheme="minorHAnsi"/>
                <w:i/>
                <w:color w:val="FF0000"/>
                <w:sz w:val="18"/>
                <w:szCs w:val="16"/>
              </w:rPr>
              <w:t>ongé (parental, de soutien ou de solidarité familial</w:t>
            </w:r>
            <w:r w:rsidR="003547B5" w:rsidRPr="00F62C24">
              <w:rPr>
                <w:rFonts w:asciiTheme="minorHAnsi" w:hAnsiTheme="minorHAnsi" w:cstheme="minorHAnsi"/>
                <w:i/>
                <w:color w:val="FF0000"/>
                <w:sz w:val="18"/>
                <w:szCs w:val="16"/>
              </w:rPr>
              <w:t>e</w:t>
            </w:r>
            <w:r w:rsidRPr="00F62C24">
              <w:rPr>
                <w:rFonts w:asciiTheme="minorHAnsi" w:hAnsiTheme="minorHAnsi" w:cstheme="minorHAnsi"/>
                <w:i/>
                <w:color w:val="FF0000"/>
                <w:sz w:val="18"/>
                <w:szCs w:val="16"/>
              </w:rPr>
              <w:t>)</w:t>
            </w:r>
          </w:p>
        </w:tc>
      </w:tr>
      <w:tr w:rsidR="00E116E7" w:rsidRPr="00B849D4" w14:paraId="39B373AF" w14:textId="77777777" w:rsidTr="00D456C7">
        <w:trPr>
          <w:cantSplit/>
          <w:trHeight w:val="297"/>
        </w:trPr>
        <w:tc>
          <w:tcPr>
            <w:tcW w:w="4253" w:type="dxa"/>
            <w:vAlign w:val="center"/>
          </w:tcPr>
          <w:p w14:paraId="7144EE15" w14:textId="77777777" w:rsidR="00E116E7" w:rsidRPr="00B849D4" w:rsidRDefault="00E116E7" w:rsidP="00F62C24">
            <w:pPr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B849D4">
              <w:rPr>
                <w:rFonts w:asciiTheme="minorHAnsi" w:hAnsiTheme="minorHAnsi" w:cstheme="minorHAnsi"/>
                <w:sz w:val="18"/>
                <w:szCs w:val="18"/>
              </w:rPr>
              <w:t>Adresse professionnelle</w:t>
            </w:r>
            <w:r w:rsidRPr="00B849D4">
              <w:rPr>
                <w:rFonts w:asciiTheme="minorHAnsi" w:hAnsiTheme="minorHAnsi" w:cstheme="minorHAnsi"/>
                <w:sz w:val="18"/>
                <w:szCs w:val="18"/>
              </w:rPr>
              <w:tab/>
            </w:r>
          </w:p>
        </w:tc>
        <w:tc>
          <w:tcPr>
            <w:tcW w:w="5812" w:type="dxa"/>
            <w:vAlign w:val="center"/>
          </w:tcPr>
          <w:p w14:paraId="7C6E9768" w14:textId="5F897A9A" w:rsidR="00E116E7" w:rsidRPr="00B849D4" w:rsidRDefault="008F6B98" w:rsidP="00F62C24">
            <w:pPr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color w:val="808080" w:themeColor="background1" w:themeShade="80"/>
                  <w:sz w:val="20"/>
                  <w:szCs w:val="20"/>
                </w:rPr>
                <w:alias w:val="AdresseCEA"/>
                <w:tag w:val="AdresseCEA"/>
                <w:id w:val="-639268805"/>
                <w:placeholder>
                  <w:docPart w:val="8A932E9A6B2C468DA7EA710EB04DB440"/>
                </w:placeholder>
              </w:sdtPr>
              <w:sdtContent>
                <w:r w:rsidRPr="00C92211">
                  <w:rPr>
                    <w:color w:val="808080" w:themeColor="background1" w:themeShade="80"/>
                    <w:sz w:val="20"/>
                    <w:szCs w:val="20"/>
                  </w:rPr>
                  <w:t>CENTRE/</w:t>
                </w:r>
                <w:proofErr w:type="spellStart"/>
                <w:r w:rsidRPr="00C92211">
                  <w:rPr>
                    <w:color w:val="808080" w:themeColor="background1" w:themeShade="80"/>
                    <w:sz w:val="20"/>
                    <w:szCs w:val="20"/>
                  </w:rPr>
                  <w:t>Dir</w:t>
                </w:r>
                <w:proofErr w:type="spellEnd"/>
                <w:r w:rsidRPr="00C92211">
                  <w:rPr>
                    <w:color w:val="808080" w:themeColor="background1" w:themeShade="80"/>
                    <w:sz w:val="20"/>
                    <w:szCs w:val="20"/>
                  </w:rPr>
                  <w:t>/Dpt/Service/Labo</w:t>
                </w:r>
              </w:sdtContent>
            </w:sdt>
          </w:p>
        </w:tc>
      </w:tr>
      <w:tr w:rsidR="00205F0B" w:rsidRPr="00B849D4" w14:paraId="662E7A84" w14:textId="77777777" w:rsidTr="00D456C7">
        <w:trPr>
          <w:cantSplit/>
          <w:trHeight w:val="297"/>
        </w:trPr>
        <w:tc>
          <w:tcPr>
            <w:tcW w:w="4253" w:type="dxa"/>
            <w:vAlign w:val="center"/>
          </w:tcPr>
          <w:p w14:paraId="239F5E0E" w14:textId="671BDBE8" w:rsidR="00205F0B" w:rsidRPr="00B849D4" w:rsidRDefault="00205F0B" w:rsidP="00F62C24">
            <w:pPr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F81DD2">
              <w:rPr>
                <w:rFonts w:asciiTheme="minorHAnsi" w:hAnsiTheme="minorHAnsi" w:cstheme="minorHAnsi"/>
                <w:sz w:val="18"/>
                <w:szCs w:val="18"/>
              </w:rPr>
              <w:t>Fonction</w:t>
            </w:r>
          </w:p>
        </w:tc>
        <w:tc>
          <w:tcPr>
            <w:tcW w:w="5812" w:type="dxa"/>
            <w:vAlign w:val="center"/>
          </w:tcPr>
          <w:p w14:paraId="33E7FF00" w14:textId="02C7824D" w:rsidR="00205F0B" w:rsidRPr="00B849D4" w:rsidRDefault="008F6B98" w:rsidP="00F62C24">
            <w:pPr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sz w:val="20"/>
                  <w:szCs w:val="20"/>
                </w:rPr>
                <w:alias w:val="FonctionCEA"/>
                <w:tag w:val="FonctionCEA"/>
                <w:id w:val="948432798"/>
                <w:placeholder>
                  <w:docPart w:val="A0397C13D6304A4F81C055DB27111E67"/>
                </w:placeholder>
              </w:sdtPr>
              <w:sdtContent>
                <w:r w:rsidRPr="00C92211">
                  <w:rPr>
                    <w:color w:val="808080" w:themeColor="background1" w:themeShade="80"/>
                    <w:sz w:val="20"/>
                    <w:szCs w:val="20"/>
                  </w:rPr>
                  <w:t>Fonction</w:t>
                </w:r>
              </w:sdtContent>
            </w:sdt>
          </w:p>
        </w:tc>
      </w:tr>
      <w:tr w:rsidR="00E116E7" w:rsidRPr="00B849D4" w14:paraId="7BA901B5" w14:textId="77777777" w:rsidTr="00D456C7">
        <w:trPr>
          <w:cantSplit/>
          <w:trHeight w:val="287"/>
        </w:trPr>
        <w:tc>
          <w:tcPr>
            <w:tcW w:w="4253" w:type="dxa"/>
            <w:vAlign w:val="center"/>
          </w:tcPr>
          <w:p w14:paraId="3469C0A4" w14:textId="12747D89" w:rsidR="00E116E7" w:rsidRPr="00B849D4" w:rsidRDefault="00E116E7" w:rsidP="00F62C24">
            <w:pPr>
              <w:jc w:val="lef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B849D4">
              <w:rPr>
                <w:rFonts w:asciiTheme="minorHAnsi" w:hAnsiTheme="minorHAnsi" w:cstheme="minorHAnsi"/>
                <w:sz w:val="18"/>
                <w:szCs w:val="18"/>
              </w:rPr>
              <w:t>Téléphone</w:t>
            </w:r>
            <w:r w:rsidR="00A7344E" w:rsidRPr="00B849D4">
              <w:rPr>
                <w:rFonts w:asciiTheme="minorHAnsi" w:hAnsiTheme="minorHAnsi" w:cstheme="minorHAnsi"/>
                <w:sz w:val="18"/>
                <w:szCs w:val="18"/>
              </w:rPr>
              <w:t xml:space="preserve"> fixe </w:t>
            </w:r>
            <w:r w:rsidRPr="00B849D4">
              <w:rPr>
                <w:rFonts w:asciiTheme="minorHAnsi" w:hAnsiTheme="minorHAnsi" w:cstheme="minorHAnsi"/>
                <w:sz w:val="18"/>
                <w:szCs w:val="18"/>
              </w:rPr>
              <w:t xml:space="preserve">/ Portable </w:t>
            </w:r>
            <w:r w:rsidR="00A7344E" w:rsidRPr="00B849D4">
              <w:rPr>
                <w:rFonts w:asciiTheme="minorHAnsi" w:hAnsiTheme="minorHAnsi" w:cstheme="minorHAnsi"/>
                <w:sz w:val="18"/>
                <w:szCs w:val="18"/>
              </w:rPr>
              <w:t>professionnel</w:t>
            </w:r>
          </w:p>
        </w:tc>
        <w:tc>
          <w:tcPr>
            <w:tcW w:w="5812" w:type="dxa"/>
          </w:tcPr>
          <w:p w14:paraId="581012AB" w14:textId="0E1D7AE1" w:rsidR="00E116E7" w:rsidRPr="00B849D4" w:rsidRDefault="008F6B98" w:rsidP="00F62C24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Fixe : </w:t>
            </w:r>
            <w:sdt>
              <w:sdtPr>
                <w:rPr>
                  <w:sz w:val="20"/>
                  <w:szCs w:val="20"/>
                </w:rPr>
                <w:alias w:val="TelephoneFixeProCEA"/>
                <w:tag w:val="TelephoneFixeProCEA"/>
                <w:id w:val="2134672782"/>
                <w:placeholder>
                  <w:docPart w:val="C2756E8C53C74B5A838C2DA72A0CBD3D"/>
                </w:placeholder>
              </w:sdtPr>
              <w:sdtContent>
                <w:r w:rsidRPr="00C92211">
                  <w:rPr>
                    <w:color w:val="808080" w:themeColor="background1" w:themeShade="80"/>
                    <w:sz w:val="20"/>
                    <w:szCs w:val="20"/>
                  </w:rPr>
                  <w:t>00 00 00 00 00</w:t>
                </w:r>
              </w:sdtContent>
            </w:sdt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  / portable : </w:t>
            </w:r>
            <w:sdt>
              <w:sdtPr>
                <w:rPr>
                  <w:sz w:val="20"/>
                  <w:szCs w:val="20"/>
                </w:rPr>
                <w:alias w:val="TelephonePortableProCEA"/>
                <w:tag w:val="TelephonePortableProCEA"/>
                <w:id w:val="694889784"/>
                <w:placeholder>
                  <w:docPart w:val="F5290943D4104ADAAFEC6022E14F5985"/>
                </w:placeholder>
              </w:sdtPr>
              <w:sdtContent>
                <w:r w:rsidRPr="00C92211">
                  <w:rPr>
                    <w:color w:val="808080" w:themeColor="background1" w:themeShade="80"/>
                    <w:sz w:val="20"/>
                    <w:szCs w:val="20"/>
                  </w:rPr>
                  <w:t>00 00 00 00 00</w:t>
                </w:r>
              </w:sdtContent>
            </w:sdt>
          </w:p>
        </w:tc>
      </w:tr>
      <w:tr w:rsidR="00E116E7" w:rsidRPr="00B849D4" w14:paraId="34631953" w14:textId="77777777" w:rsidTr="00D456C7">
        <w:trPr>
          <w:cantSplit/>
          <w:trHeight w:val="263"/>
        </w:trPr>
        <w:tc>
          <w:tcPr>
            <w:tcW w:w="4253" w:type="dxa"/>
            <w:vAlign w:val="center"/>
          </w:tcPr>
          <w:p w14:paraId="1DB389EC" w14:textId="77777777" w:rsidR="00E116E7" w:rsidRPr="00F62C24" w:rsidRDefault="00E116E7" w:rsidP="00F62C24">
            <w:pPr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F62C24">
              <w:rPr>
                <w:rFonts w:asciiTheme="minorHAnsi" w:hAnsiTheme="minorHAnsi" w:cstheme="minorHAnsi"/>
                <w:sz w:val="18"/>
                <w:szCs w:val="18"/>
              </w:rPr>
              <w:t>E-Mail</w:t>
            </w:r>
            <w:r w:rsidR="00A7344E" w:rsidRPr="00F62C24">
              <w:rPr>
                <w:rFonts w:asciiTheme="minorHAnsi" w:hAnsiTheme="minorHAnsi" w:cstheme="minorHAnsi"/>
                <w:sz w:val="18"/>
                <w:szCs w:val="18"/>
              </w:rPr>
              <w:t xml:space="preserve"> professionnel</w:t>
            </w:r>
          </w:p>
        </w:tc>
        <w:tc>
          <w:tcPr>
            <w:tcW w:w="5812" w:type="dxa"/>
          </w:tcPr>
          <w:p w14:paraId="0BBEDE4E" w14:textId="0740E312" w:rsidR="00E116E7" w:rsidRPr="00F62C24" w:rsidRDefault="008F6B98" w:rsidP="00F62C24">
            <w:pPr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sz w:val="20"/>
                  <w:szCs w:val="20"/>
                </w:rPr>
                <w:alias w:val="EmailProCEA"/>
                <w:tag w:val="EmailProCEA"/>
                <w:id w:val="-1376393056"/>
                <w:placeholder>
                  <w:docPart w:val="874DD1D73BD44CEFA868D67454C8CFB8"/>
                </w:placeholder>
              </w:sdtPr>
              <w:sdtContent>
                <w:r w:rsidRPr="00C92211">
                  <w:rPr>
                    <w:color w:val="808080" w:themeColor="background1" w:themeShade="80"/>
                    <w:sz w:val="20"/>
                    <w:szCs w:val="20"/>
                  </w:rPr>
                  <w:t>E-mail professionnel</w:t>
                </w:r>
              </w:sdtContent>
            </w:sdt>
          </w:p>
        </w:tc>
      </w:tr>
      <w:tr w:rsidR="00E116E7" w:rsidRPr="00B849D4" w14:paraId="22F5708E" w14:textId="77777777" w:rsidTr="00D456C7">
        <w:trPr>
          <w:cantSplit/>
          <w:trHeight w:val="63"/>
        </w:trPr>
        <w:tc>
          <w:tcPr>
            <w:tcW w:w="10065" w:type="dxa"/>
            <w:gridSpan w:val="2"/>
          </w:tcPr>
          <w:p w14:paraId="58CF4776" w14:textId="77777777" w:rsidR="00E116E7" w:rsidRPr="00F62C24" w:rsidRDefault="00E116E7" w:rsidP="00B849D4">
            <w:pPr>
              <w:jc w:val="center"/>
              <w:rPr>
                <w:rFonts w:asciiTheme="minorHAnsi" w:hAnsiTheme="minorHAnsi" w:cstheme="minorHAnsi"/>
                <w:sz w:val="8"/>
                <w:szCs w:val="16"/>
              </w:rPr>
            </w:pPr>
          </w:p>
        </w:tc>
      </w:tr>
      <w:tr w:rsidR="00E116E7" w:rsidRPr="00B849D4" w14:paraId="1E50E434" w14:textId="77777777" w:rsidTr="00E95A6F">
        <w:trPr>
          <w:cantSplit/>
          <w:trHeight w:val="737"/>
        </w:trPr>
        <w:tc>
          <w:tcPr>
            <w:tcW w:w="10065" w:type="dxa"/>
            <w:gridSpan w:val="2"/>
            <w:shd w:val="clear" w:color="auto" w:fill="BAE9FF" w:themeFill="text2" w:themeFillTint="33"/>
            <w:vAlign w:val="center"/>
          </w:tcPr>
          <w:p w14:paraId="3CEBC6A3" w14:textId="2B9D2792" w:rsidR="00E116E7" w:rsidRPr="00697941" w:rsidRDefault="00723144" w:rsidP="00B72BE2">
            <w:pPr>
              <w:spacing w:before="60" w:after="60"/>
              <w:jc w:val="left"/>
              <w:rPr>
                <w:rFonts w:asciiTheme="minorHAnsi" w:hAnsiTheme="minorHAnsi" w:cstheme="minorHAnsi"/>
                <w:b/>
                <w:sz w:val="24"/>
                <w:szCs w:val="20"/>
              </w:rPr>
            </w:pPr>
            <w:sdt>
              <w:sdtPr>
                <w:rPr>
                  <w:rFonts w:asciiTheme="minorHAnsi" w:hAnsiTheme="minorHAnsi" w:cstheme="minorHAnsi"/>
                  <w:b/>
                  <w:sz w:val="24"/>
                  <w:szCs w:val="20"/>
                </w:rPr>
                <w:id w:val="-16471966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72BE2" w:rsidRPr="00697941">
                  <w:rPr>
                    <w:rFonts w:ascii="MS Gothic" w:eastAsia="MS Gothic" w:hAnsi="MS Gothic" w:cstheme="minorHAnsi" w:hint="eastAsia"/>
                    <w:b/>
                    <w:sz w:val="24"/>
                    <w:szCs w:val="20"/>
                  </w:rPr>
                  <w:t>☐</w:t>
                </w:r>
              </w:sdtContent>
            </w:sdt>
            <w:r w:rsidR="00E116E7" w:rsidRPr="00697941">
              <w:rPr>
                <w:rFonts w:asciiTheme="minorHAnsi" w:hAnsiTheme="minorHAnsi" w:cstheme="minorHAnsi"/>
                <w:b/>
                <w:sz w:val="24"/>
                <w:szCs w:val="20"/>
              </w:rPr>
              <w:t xml:space="preserve"> </w:t>
            </w:r>
            <w:r w:rsidR="00A123E7" w:rsidRPr="00697941">
              <w:rPr>
                <w:rFonts w:asciiTheme="minorHAnsi" w:hAnsiTheme="minorHAnsi" w:cstheme="minorHAnsi"/>
                <w:b/>
                <w:sz w:val="24"/>
                <w:szCs w:val="20"/>
              </w:rPr>
              <w:t>SALARIE(E)</w:t>
            </w:r>
            <w:r w:rsidR="00E116E7" w:rsidRPr="00697941">
              <w:rPr>
                <w:rFonts w:asciiTheme="minorHAnsi" w:hAnsiTheme="minorHAnsi" w:cstheme="minorHAnsi"/>
                <w:b/>
                <w:sz w:val="24"/>
                <w:szCs w:val="20"/>
              </w:rPr>
              <w:t xml:space="preserve"> </w:t>
            </w:r>
            <w:r w:rsidR="00180498" w:rsidRPr="00697941">
              <w:rPr>
                <w:rFonts w:asciiTheme="minorHAnsi" w:hAnsiTheme="minorHAnsi" w:cstheme="minorHAnsi"/>
                <w:b/>
                <w:color w:val="FF0000"/>
                <w:sz w:val="24"/>
                <w:szCs w:val="20"/>
              </w:rPr>
              <w:t>NON</w:t>
            </w:r>
            <w:r w:rsidR="00E116E7" w:rsidRPr="00697941">
              <w:rPr>
                <w:rFonts w:asciiTheme="minorHAnsi" w:hAnsiTheme="minorHAnsi" w:cstheme="minorHAnsi"/>
                <w:b/>
                <w:sz w:val="24"/>
                <w:szCs w:val="20"/>
              </w:rPr>
              <w:t xml:space="preserve"> CEA</w:t>
            </w:r>
          </w:p>
          <w:p w14:paraId="3C3026E5" w14:textId="322C1F48" w:rsidR="003547B5" w:rsidRPr="00B849D4" w:rsidRDefault="00E116E7" w:rsidP="00B72BE2">
            <w:pPr>
              <w:spacing w:before="60" w:after="60"/>
              <w:jc w:val="left"/>
              <w:rPr>
                <w:rFonts w:asciiTheme="minorHAnsi" w:hAnsiTheme="minorHAnsi" w:cstheme="minorHAnsi"/>
                <w:sz w:val="8"/>
                <w:szCs w:val="8"/>
              </w:rPr>
            </w:pPr>
            <w:r w:rsidRPr="00205F0B">
              <w:rPr>
                <w:rFonts w:asciiTheme="minorHAnsi" w:hAnsiTheme="minorHAnsi" w:cstheme="minorHAnsi"/>
                <w:b/>
                <w:sz w:val="18"/>
                <w:szCs w:val="16"/>
              </w:rPr>
              <w:sym w:font="Wingdings" w:char="F0E0"/>
            </w:r>
            <w:r w:rsidRPr="00205F0B">
              <w:rPr>
                <w:rFonts w:asciiTheme="minorHAnsi" w:hAnsiTheme="minorHAnsi" w:cstheme="minorHAnsi"/>
                <w:b/>
                <w:sz w:val="18"/>
                <w:szCs w:val="16"/>
              </w:rPr>
              <w:t xml:space="preserve"> </w:t>
            </w:r>
            <w:sdt>
              <w:sdtPr>
                <w:rPr>
                  <w:rFonts w:asciiTheme="minorHAnsi" w:hAnsiTheme="minorHAnsi" w:cstheme="minorHAnsi"/>
                  <w:sz w:val="18"/>
                  <w:szCs w:val="16"/>
                </w:rPr>
                <w:id w:val="-7299999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62C24" w:rsidRPr="00205F0B">
                  <w:rPr>
                    <w:rFonts w:ascii="MS Gothic" w:eastAsia="MS Gothic" w:hAnsi="MS Gothic" w:cstheme="minorHAnsi" w:hint="eastAsia"/>
                    <w:sz w:val="18"/>
                    <w:szCs w:val="16"/>
                  </w:rPr>
                  <w:t>☐</w:t>
                </w:r>
              </w:sdtContent>
            </w:sdt>
            <w:r w:rsidRPr="00205F0B">
              <w:rPr>
                <w:rFonts w:asciiTheme="minorHAnsi" w:hAnsiTheme="minorHAnsi" w:cstheme="minorHAnsi"/>
                <w:sz w:val="18"/>
                <w:szCs w:val="16"/>
              </w:rPr>
              <w:t xml:space="preserve">Fonction publique </w:t>
            </w:r>
            <w:sdt>
              <w:sdtPr>
                <w:rPr>
                  <w:rFonts w:asciiTheme="minorHAnsi" w:hAnsiTheme="minorHAnsi" w:cstheme="minorHAnsi"/>
                  <w:sz w:val="18"/>
                  <w:szCs w:val="16"/>
                </w:rPr>
                <w:id w:val="1227418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5F0B" w:rsidRPr="00205F0B">
                  <w:rPr>
                    <w:rFonts w:ascii="MS Gothic" w:eastAsia="MS Gothic" w:hAnsi="MS Gothic" w:cstheme="minorHAnsi" w:hint="eastAsia"/>
                    <w:sz w:val="18"/>
                    <w:szCs w:val="16"/>
                  </w:rPr>
                  <w:t>☐</w:t>
                </w:r>
              </w:sdtContent>
            </w:sdt>
            <w:r w:rsidRPr="00205F0B">
              <w:rPr>
                <w:rFonts w:asciiTheme="minorHAnsi" w:hAnsiTheme="minorHAnsi" w:cstheme="minorHAnsi"/>
                <w:sz w:val="18"/>
                <w:szCs w:val="16"/>
              </w:rPr>
              <w:t xml:space="preserve"> Éducation Nationale </w:t>
            </w:r>
            <w:sdt>
              <w:sdtPr>
                <w:rPr>
                  <w:rFonts w:asciiTheme="minorHAnsi" w:hAnsiTheme="minorHAnsi" w:cstheme="minorHAnsi"/>
                  <w:sz w:val="18"/>
                  <w:szCs w:val="16"/>
                </w:rPr>
                <w:id w:val="1393392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62C24" w:rsidRPr="00205F0B">
                  <w:rPr>
                    <w:rFonts w:ascii="MS Gothic" w:eastAsia="MS Gothic" w:hAnsi="MS Gothic" w:cstheme="minorHAnsi" w:hint="eastAsia"/>
                    <w:sz w:val="18"/>
                    <w:szCs w:val="16"/>
                  </w:rPr>
                  <w:t>☐</w:t>
                </w:r>
              </w:sdtContent>
            </w:sdt>
            <w:r w:rsidRPr="00205F0B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r w:rsidR="00F62C24" w:rsidRPr="00205F0B">
              <w:rPr>
                <w:rFonts w:asciiTheme="minorHAnsi" w:hAnsiTheme="minorHAnsi" w:cstheme="minorHAnsi"/>
                <w:sz w:val="18"/>
                <w:szCs w:val="16"/>
              </w:rPr>
              <w:t>E</w:t>
            </w:r>
            <w:r w:rsidR="00180498" w:rsidRPr="00205F0B">
              <w:rPr>
                <w:rFonts w:asciiTheme="minorHAnsi" w:hAnsiTheme="minorHAnsi" w:cstheme="minorHAnsi"/>
                <w:sz w:val="18"/>
                <w:szCs w:val="16"/>
              </w:rPr>
              <w:t>ntreprise p</w:t>
            </w:r>
            <w:r w:rsidRPr="00205F0B">
              <w:rPr>
                <w:rFonts w:asciiTheme="minorHAnsi" w:hAnsiTheme="minorHAnsi" w:cstheme="minorHAnsi"/>
                <w:sz w:val="18"/>
                <w:szCs w:val="16"/>
              </w:rPr>
              <w:t>rivé</w:t>
            </w:r>
            <w:r w:rsidR="00180498" w:rsidRPr="00205F0B">
              <w:rPr>
                <w:rFonts w:asciiTheme="minorHAnsi" w:hAnsiTheme="minorHAnsi" w:cstheme="minorHAnsi"/>
                <w:sz w:val="18"/>
                <w:szCs w:val="16"/>
              </w:rPr>
              <w:t>e</w:t>
            </w:r>
            <w:r w:rsidRPr="00205F0B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sdt>
              <w:sdtPr>
                <w:rPr>
                  <w:rFonts w:asciiTheme="minorHAnsi" w:hAnsiTheme="minorHAnsi" w:cstheme="minorHAnsi"/>
                  <w:sz w:val="18"/>
                  <w:szCs w:val="16"/>
                </w:rPr>
                <w:id w:val="-1068490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62C24" w:rsidRPr="00205F0B">
                  <w:rPr>
                    <w:rFonts w:ascii="MS Gothic" w:eastAsia="MS Gothic" w:hAnsi="MS Gothic" w:cstheme="minorHAnsi" w:hint="eastAsia"/>
                    <w:sz w:val="18"/>
                    <w:szCs w:val="16"/>
                  </w:rPr>
                  <w:t>☐</w:t>
                </w:r>
              </w:sdtContent>
            </w:sdt>
            <w:r w:rsidRPr="00205F0B">
              <w:rPr>
                <w:rFonts w:asciiTheme="minorHAnsi" w:hAnsiTheme="minorHAnsi" w:cstheme="minorHAnsi"/>
                <w:sz w:val="18"/>
                <w:szCs w:val="16"/>
              </w:rPr>
              <w:t xml:space="preserve"> </w:t>
            </w:r>
            <w:r w:rsidRPr="008F6B98">
              <w:rPr>
                <w:rFonts w:asciiTheme="minorHAnsi" w:hAnsiTheme="minorHAnsi" w:cstheme="minorHAnsi"/>
                <w:sz w:val="18"/>
                <w:szCs w:val="18"/>
              </w:rPr>
              <w:t>Autres à préciser </w:t>
            </w:r>
            <w:r w:rsidR="00CC2981" w:rsidRPr="008F6B98">
              <w:rPr>
                <w:rFonts w:asciiTheme="minorHAnsi" w:hAnsiTheme="minorHAnsi" w:cstheme="minorHAnsi"/>
                <w:sz w:val="18"/>
                <w:szCs w:val="18"/>
              </w:rPr>
              <w:t>*</w:t>
            </w:r>
            <w:r w:rsidRPr="008F6B98">
              <w:rPr>
                <w:rFonts w:asciiTheme="minorHAnsi" w:hAnsiTheme="minorHAnsi" w:cstheme="minorHAnsi"/>
                <w:sz w:val="18"/>
                <w:szCs w:val="18"/>
              </w:rPr>
              <w:t>:</w:t>
            </w:r>
            <w:r w:rsidR="008F6B98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8F6B98" w:rsidRPr="008F6B98">
              <w:rPr>
                <w:rFonts w:asciiTheme="minorHAnsi" w:hAnsiTheme="minorHAnsi"/>
                <w:i/>
                <w:iCs/>
                <w:sz w:val="18"/>
                <w:szCs w:val="18"/>
              </w:rPr>
              <w:t xml:space="preserve"> </w:t>
            </w:r>
            <w:sdt>
              <w:sdtPr>
                <w:rPr>
                  <w:rFonts w:asciiTheme="minorHAnsi" w:hAnsiTheme="minorHAnsi"/>
                  <w:i/>
                  <w:iCs/>
                  <w:sz w:val="18"/>
                  <w:szCs w:val="18"/>
                </w:rPr>
                <w:alias w:val="TypeEE_precision"/>
                <w:tag w:val="TypeEE_precision"/>
                <w:id w:val="709606514"/>
                <w:placeholder>
                  <w:docPart w:val="4C05A4BFE151492B894D839A9A5C8B1E"/>
                </w:placeholder>
                <w:showingPlcHdr/>
              </w:sdtPr>
              <w:sdtContent>
                <w:r w:rsidR="008F6B98" w:rsidRPr="008F6B98">
                  <w:rPr>
                    <w:rStyle w:val="Textedelespacerserv"/>
                    <w:rFonts w:asciiTheme="minorHAnsi" w:hAnsiTheme="minorHAnsi"/>
                    <w:i/>
                    <w:iCs/>
                    <w:sz w:val="18"/>
                    <w:szCs w:val="18"/>
                  </w:rPr>
                  <w:t>Préciser type EE</w:t>
                </w:r>
              </w:sdtContent>
            </w:sdt>
          </w:p>
        </w:tc>
      </w:tr>
      <w:tr w:rsidR="00E116E7" w:rsidRPr="00B849D4" w14:paraId="1C684A71" w14:textId="77777777" w:rsidTr="00B72BE2">
        <w:trPr>
          <w:cantSplit/>
          <w:trHeight w:val="737"/>
        </w:trPr>
        <w:tc>
          <w:tcPr>
            <w:tcW w:w="4253" w:type="dxa"/>
            <w:shd w:val="clear" w:color="auto" w:fill="auto"/>
            <w:vAlign w:val="center"/>
          </w:tcPr>
          <w:p w14:paraId="26F7F5A6" w14:textId="77777777" w:rsidR="00E116E7" w:rsidRPr="00F62C24" w:rsidRDefault="00543F3A" w:rsidP="00F62C24">
            <w:pPr>
              <w:jc w:val="left"/>
              <w:rPr>
                <w:rFonts w:asciiTheme="minorHAnsi" w:hAnsiTheme="minorHAnsi" w:cstheme="minorHAnsi"/>
                <w:i/>
                <w:color w:val="FF0000"/>
                <w:sz w:val="18"/>
                <w:szCs w:val="16"/>
              </w:rPr>
            </w:pPr>
            <w:r w:rsidRPr="00F62C24">
              <w:rPr>
                <w:rFonts w:asciiTheme="minorHAnsi" w:hAnsiTheme="minorHAnsi" w:cstheme="minorHAnsi"/>
                <w:i/>
                <w:color w:val="FF0000"/>
                <w:sz w:val="18"/>
                <w:szCs w:val="16"/>
              </w:rPr>
              <w:t>Attention les personnes dans les situations suivantes ne pourront être rémunérées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1197B96C" w14:textId="77777777" w:rsidR="00543F3A" w:rsidRPr="00F62C24" w:rsidRDefault="00543F3A" w:rsidP="00F62C24">
            <w:pPr>
              <w:jc w:val="left"/>
              <w:rPr>
                <w:rFonts w:asciiTheme="minorHAnsi" w:hAnsiTheme="minorHAnsi" w:cstheme="minorHAnsi"/>
                <w:i/>
                <w:color w:val="FF0000"/>
                <w:sz w:val="18"/>
                <w:szCs w:val="16"/>
              </w:rPr>
            </w:pPr>
            <w:r w:rsidRPr="00F62C24">
              <w:rPr>
                <w:rFonts w:asciiTheme="minorHAnsi" w:hAnsiTheme="minorHAnsi" w:cstheme="minorHAnsi"/>
                <w:i/>
                <w:color w:val="FF0000"/>
                <w:sz w:val="18"/>
                <w:szCs w:val="16"/>
              </w:rPr>
              <w:sym w:font="Wingdings" w:char="F081"/>
            </w:r>
            <w:r w:rsidRPr="00F62C24">
              <w:rPr>
                <w:rFonts w:asciiTheme="minorHAnsi" w:hAnsiTheme="minorHAnsi" w:cstheme="minorHAnsi"/>
                <w:i/>
                <w:color w:val="FF0000"/>
                <w:sz w:val="18"/>
                <w:szCs w:val="16"/>
              </w:rPr>
              <w:t xml:space="preserve"> </w:t>
            </w:r>
            <w:r w:rsidR="00F62C24" w:rsidRPr="00F62C24">
              <w:rPr>
                <w:rFonts w:asciiTheme="minorHAnsi" w:hAnsiTheme="minorHAnsi" w:cstheme="minorHAnsi"/>
                <w:i/>
                <w:color w:val="FF0000"/>
                <w:sz w:val="18"/>
                <w:szCs w:val="16"/>
              </w:rPr>
              <w:t>Pas</w:t>
            </w:r>
            <w:r w:rsidRPr="00F62C24">
              <w:rPr>
                <w:rFonts w:asciiTheme="minorHAnsi" w:hAnsiTheme="minorHAnsi" w:cstheme="minorHAnsi"/>
                <w:i/>
                <w:color w:val="FF0000"/>
                <w:sz w:val="18"/>
                <w:szCs w:val="16"/>
              </w:rPr>
              <w:t xml:space="preserve"> d’autorisation de l’employeur principal</w:t>
            </w:r>
          </w:p>
          <w:p w14:paraId="04B12F17" w14:textId="77777777" w:rsidR="00543F3A" w:rsidRPr="00F62C24" w:rsidRDefault="00543F3A" w:rsidP="00F62C24">
            <w:pPr>
              <w:jc w:val="left"/>
              <w:rPr>
                <w:rFonts w:asciiTheme="minorHAnsi" w:hAnsiTheme="minorHAnsi" w:cstheme="minorHAnsi"/>
                <w:i/>
                <w:color w:val="FF0000"/>
                <w:sz w:val="18"/>
                <w:szCs w:val="16"/>
              </w:rPr>
            </w:pPr>
            <w:r w:rsidRPr="00F62C24">
              <w:rPr>
                <w:rFonts w:asciiTheme="minorHAnsi" w:hAnsiTheme="minorHAnsi" w:cstheme="minorHAnsi"/>
                <w:i/>
                <w:color w:val="FF0000"/>
                <w:sz w:val="18"/>
                <w:szCs w:val="16"/>
              </w:rPr>
              <w:sym w:font="Wingdings" w:char="F082"/>
            </w:r>
            <w:r w:rsidRPr="00F62C24">
              <w:rPr>
                <w:rFonts w:asciiTheme="minorHAnsi" w:hAnsiTheme="minorHAnsi" w:cstheme="minorHAnsi"/>
                <w:i/>
                <w:color w:val="FF0000"/>
                <w:sz w:val="18"/>
                <w:szCs w:val="16"/>
              </w:rPr>
              <w:t xml:space="preserve"> </w:t>
            </w:r>
            <w:proofErr w:type="gramStart"/>
            <w:r w:rsidRPr="00F62C24">
              <w:rPr>
                <w:rFonts w:asciiTheme="minorHAnsi" w:hAnsiTheme="minorHAnsi" w:cstheme="minorHAnsi"/>
                <w:i/>
                <w:color w:val="FF0000"/>
                <w:sz w:val="18"/>
                <w:szCs w:val="16"/>
              </w:rPr>
              <w:t>retraite</w:t>
            </w:r>
            <w:proofErr w:type="gramEnd"/>
            <w:r w:rsidRPr="00F62C24">
              <w:rPr>
                <w:rFonts w:asciiTheme="minorHAnsi" w:hAnsiTheme="minorHAnsi" w:cstheme="minorHAnsi"/>
                <w:i/>
                <w:color w:val="FF0000"/>
                <w:sz w:val="18"/>
                <w:szCs w:val="16"/>
              </w:rPr>
              <w:t> : il faut dans ce cas disposer d’un statut de travailleur indépendant</w:t>
            </w:r>
          </w:p>
        </w:tc>
      </w:tr>
      <w:tr w:rsidR="00A851F0" w:rsidRPr="00B849D4" w14:paraId="530E1B4E" w14:textId="77777777" w:rsidTr="00D456C7">
        <w:trPr>
          <w:cantSplit/>
          <w:trHeight w:val="403"/>
        </w:trPr>
        <w:tc>
          <w:tcPr>
            <w:tcW w:w="4253" w:type="dxa"/>
            <w:shd w:val="clear" w:color="auto" w:fill="auto"/>
            <w:vAlign w:val="center"/>
          </w:tcPr>
          <w:p w14:paraId="67FC96A8" w14:textId="77777777" w:rsidR="00A851F0" w:rsidRPr="00B849D4" w:rsidRDefault="00A851F0" w:rsidP="00A851F0">
            <w:pPr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B849D4">
              <w:rPr>
                <w:rFonts w:asciiTheme="minorHAnsi" w:hAnsiTheme="minorHAnsi" w:cstheme="minorHAnsi"/>
                <w:sz w:val="18"/>
                <w:szCs w:val="18"/>
              </w:rPr>
              <w:t>N° de Sécurité Sociale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2B395F69" w14:textId="0E236124" w:rsidR="00A851F0" w:rsidRPr="00B849D4" w:rsidRDefault="004461B3" w:rsidP="004461B3">
            <w:pPr>
              <w:tabs>
                <w:tab w:val="right" w:pos="5672"/>
              </w:tabs>
              <w:jc w:val="left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sdt>
              <w:sdtPr>
                <w:rPr>
                  <w:sz w:val="20"/>
                  <w:szCs w:val="20"/>
                </w:rPr>
                <w:alias w:val="NumSS"/>
                <w:tag w:val="NumSS"/>
                <w:id w:val="1038559666"/>
                <w:placeholder>
                  <w:docPart w:val="79E62BB45B0B41C7A16B1FB09C614A0F"/>
                </w:placeholder>
              </w:sdtPr>
              <w:sdtContent>
                <w:r w:rsidRPr="00C92211">
                  <w:rPr>
                    <w:color w:val="808080" w:themeColor="background1" w:themeShade="80"/>
                    <w:sz w:val="20"/>
                    <w:szCs w:val="20"/>
                  </w:rPr>
                  <w:t>N° de sécurité sociale</w:t>
                </w:r>
              </w:sdtContent>
            </w:sdt>
            <w:r>
              <w:rPr>
                <w:sz w:val="20"/>
                <w:szCs w:val="20"/>
              </w:rPr>
              <w:tab/>
            </w:r>
            <w:r w:rsidR="00A851F0" w:rsidRPr="00B849D4">
              <w:rPr>
                <w:rFonts w:asciiTheme="minorHAnsi" w:hAnsiTheme="minorHAnsi" w:cstheme="minorHAnsi"/>
                <w:b/>
                <w:sz w:val="16"/>
                <w:szCs w:val="16"/>
              </w:rPr>
              <w:t>Obligatoire pour paiement vacation</w:t>
            </w:r>
          </w:p>
        </w:tc>
      </w:tr>
      <w:tr w:rsidR="00A851F0" w:rsidRPr="00B849D4" w14:paraId="74B3EEB1" w14:textId="77777777" w:rsidTr="00D456C7">
        <w:trPr>
          <w:cantSplit/>
          <w:trHeight w:val="454"/>
        </w:trPr>
        <w:tc>
          <w:tcPr>
            <w:tcW w:w="4253" w:type="dxa"/>
            <w:shd w:val="clear" w:color="auto" w:fill="auto"/>
            <w:vAlign w:val="center"/>
          </w:tcPr>
          <w:p w14:paraId="25DE2CDF" w14:textId="77777777" w:rsidR="00A851F0" w:rsidRPr="00B849D4" w:rsidRDefault="00A851F0" w:rsidP="00F62C24">
            <w:pPr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B849D4">
              <w:rPr>
                <w:rFonts w:asciiTheme="minorHAnsi" w:hAnsiTheme="minorHAnsi" w:cstheme="minorHAnsi"/>
                <w:sz w:val="18"/>
                <w:szCs w:val="18"/>
              </w:rPr>
              <w:t>Coordonnées à utiliser par l'INSTN</w:t>
            </w:r>
          </w:p>
          <w:p w14:paraId="576C4066" w14:textId="77777777" w:rsidR="00A851F0" w:rsidRPr="00B849D4" w:rsidRDefault="00A851F0" w:rsidP="00F62C24">
            <w:pPr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B849D4">
              <w:rPr>
                <w:rFonts w:asciiTheme="minorHAnsi" w:hAnsiTheme="minorHAnsi" w:cstheme="minorHAnsi"/>
                <w:sz w:val="18"/>
                <w:szCs w:val="18"/>
              </w:rPr>
              <w:t>(</w:t>
            </w:r>
            <w:proofErr w:type="gramStart"/>
            <w:r w:rsidRPr="00B849D4">
              <w:rPr>
                <w:rFonts w:asciiTheme="minorHAnsi" w:hAnsiTheme="minorHAnsi" w:cstheme="minorHAnsi"/>
                <w:sz w:val="18"/>
                <w:szCs w:val="18"/>
              </w:rPr>
              <w:t>hors</w:t>
            </w:r>
            <w:proofErr w:type="gramEnd"/>
            <w:r w:rsidRPr="00B849D4">
              <w:rPr>
                <w:rFonts w:asciiTheme="minorHAnsi" w:hAnsiTheme="minorHAnsi" w:cstheme="minorHAnsi"/>
                <w:sz w:val="18"/>
                <w:szCs w:val="18"/>
              </w:rPr>
              <w:t xml:space="preserve"> paie)</w:t>
            </w:r>
          </w:p>
        </w:tc>
        <w:tc>
          <w:tcPr>
            <w:tcW w:w="5812" w:type="dxa"/>
            <w:shd w:val="clear" w:color="auto" w:fill="auto"/>
          </w:tcPr>
          <w:p w14:paraId="6EEF7DA4" w14:textId="4C7A5437" w:rsidR="00A851F0" w:rsidRPr="00B849D4" w:rsidRDefault="00723144" w:rsidP="00A851F0">
            <w:pPr>
              <w:tabs>
                <w:tab w:val="left" w:pos="3632"/>
              </w:tabs>
              <w:spacing w:before="12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hAnsiTheme="minorHAnsi" w:cstheme="minorHAnsi"/>
                  <w:sz w:val="18"/>
                  <w:szCs w:val="18"/>
                </w:rPr>
                <w:id w:val="-1462114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61B3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 w:rsidR="00A851F0" w:rsidRPr="00B849D4">
              <w:rPr>
                <w:rFonts w:asciiTheme="minorHAnsi" w:hAnsiTheme="minorHAnsi" w:cstheme="minorHAnsi"/>
                <w:sz w:val="18"/>
                <w:szCs w:val="18"/>
              </w:rPr>
              <w:t xml:space="preserve"> Professionnelles</w:t>
            </w:r>
            <w:r w:rsidR="00A851F0" w:rsidRPr="00B849D4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sdt>
              <w:sdtPr>
                <w:rPr>
                  <w:rFonts w:asciiTheme="minorHAnsi" w:hAnsiTheme="minorHAnsi" w:cstheme="minorHAnsi"/>
                  <w:sz w:val="18"/>
                  <w:szCs w:val="18"/>
                </w:rPr>
                <w:id w:val="-1147666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62C24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 w:rsidR="00A851F0" w:rsidRPr="00B849D4">
              <w:rPr>
                <w:rFonts w:asciiTheme="minorHAnsi" w:hAnsiTheme="minorHAnsi" w:cstheme="minorHAnsi"/>
                <w:sz w:val="18"/>
                <w:szCs w:val="18"/>
              </w:rPr>
              <w:t xml:space="preserve"> Personnelles</w:t>
            </w:r>
          </w:p>
        </w:tc>
      </w:tr>
      <w:tr w:rsidR="00E95A6F" w:rsidRPr="00B849D4" w14:paraId="1C6EBE88" w14:textId="77777777" w:rsidTr="00D456C7">
        <w:trPr>
          <w:cantSplit/>
          <w:trHeight w:val="340"/>
        </w:trPr>
        <w:tc>
          <w:tcPr>
            <w:tcW w:w="4253" w:type="dxa"/>
          </w:tcPr>
          <w:p w14:paraId="3F46E05F" w14:textId="6BDC47DF" w:rsidR="00E95A6F" w:rsidRPr="00E95A6F" w:rsidRDefault="00E95A6F" w:rsidP="00A851F0">
            <w:pPr>
              <w:spacing w:before="60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F81DD2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NDA </w:t>
            </w:r>
            <w:r w:rsidR="00F81DD2">
              <w:rPr>
                <w:rFonts w:asciiTheme="minorHAnsi" w:hAnsiTheme="minorHAnsi" w:cstheme="minorHAnsi"/>
                <w:bCs/>
                <w:sz w:val="18"/>
                <w:szCs w:val="18"/>
              </w:rPr>
              <w:t>(</w:t>
            </w:r>
            <w:r w:rsidRPr="00F81DD2">
              <w:rPr>
                <w:rFonts w:asciiTheme="minorHAnsi" w:hAnsiTheme="minorHAnsi" w:cstheme="minorHAnsi"/>
                <w:bCs/>
                <w:sz w:val="18"/>
                <w:szCs w:val="18"/>
              </w:rPr>
              <w:t>si vous êtes auto-entrepreneur</w:t>
            </w:r>
            <w:r w:rsidR="00F81DD2">
              <w:rPr>
                <w:rFonts w:asciiTheme="minorHAnsi" w:hAnsiTheme="minorHAnsi" w:cstheme="minorHAnsi"/>
                <w:bCs/>
                <w:sz w:val="18"/>
                <w:szCs w:val="18"/>
              </w:rPr>
              <w:t>)</w:t>
            </w:r>
          </w:p>
        </w:tc>
        <w:tc>
          <w:tcPr>
            <w:tcW w:w="5812" w:type="dxa"/>
          </w:tcPr>
          <w:p w14:paraId="1D1A7E5F" w14:textId="2D514F6C" w:rsidR="00E95A6F" w:rsidRPr="00B849D4" w:rsidRDefault="004461B3" w:rsidP="00A851F0">
            <w:pPr>
              <w:spacing w:before="60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sdt>
              <w:sdtPr>
                <w:rPr>
                  <w:sz w:val="20"/>
                  <w:szCs w:val="20"/>
                </w:rPr>
                <w:alias w:val="NDA"/>
                <w:tag w:val="NDA"/>
                <w:id w:val="-1348097867"/>
                <w:placeholder>
                  <w:docPart w:val="3D1E9BAC48DF420CB2EAC55C3162609C"/>
                </w:placeholder>
              </w:sdtPr>
              <w:sdtContent>
                <w:r w:rsidRPr="00C92211">
                  <w:rPr>
                    <w:color w:val="808080" w:themeColor="background1" w:themeShade="80"/>
                    <w:sz w:val="20"/>
                    <w:szCs w:val="20"/>
                  </w:rPr>
                  <w:t>NDA</w:t>
                </w:r>
              </w:sdtContent>
            </w:sdt>
          </w:p>
        </w:tc>
      </w:tr>
      <w:tr w:rsidR="00A851F0" w:rsidRPr="00B849D4" w14:paraId="7643CF25" w14:textId="77777777" w:rsidTr="00D456C7">
        <w:trPr>
          <w:cantSplit/>
          <w:trHeight w:val="340"/>
        </w:trPr>
        <w:tc>
          <w:tcPr>
            <w:tcW w:w="4253" w:type="dxa"/>
          </w:tcPr>
          <w:p w14:paraId="35D8EEB8" w14:textId="77777777" w:rsidR="00A851F0" w:rsidRPr="00B849D4" w:rsidRDefault="00A851F0" w:rsidP="00A851F0">
            <w:pPr>
              <w:spacing w:before="60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B849D4">
              <w:rPr>
                <w:rFonts w:asciiTheme="minorHAnsi" w:hAnsiTheme="minorHAnsi" w:cstheme="minorHAnsi"/>
                <w:b/>
                <w:sz w:val="18"/>
                <w:szCs w:val="18"/>
              </w:rPr>
              <w:t>Raison sociale de l'employeur principal</w:t>
            </w:r>
          </w:p>
        </w:tc>
        <w:tc>
          <w:tcPr>
            <w:tcW w:w="5812" w:type="dxa"/>
          </w:tcPr>
          <w:p w14:paraId="5E4ACA68" w14:textId="45638D45" w:rsidR="00A851F0" w:rsidRPr="00B849D4" w:rsidRDefault="004461B3" w:rsidP="00A851F0">
            <w:pPr>
              <w:spacing w:before="60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sdt>
              <w:sdtPr>
                <w:rPr>
                  <w:sz w:val="20"/>
                  <w:szCs w:val="20"/>
                </w:rPr>
                <w:alias w:val="RaisonSociale"/>
                <w:tag w:val="RaisonSociale"/>
                <w:id w:val="-192924204"/>
                <w:placeholder>
                  <w:docPart w:val="6201F65ABCE34047B778FAE3D5DA2498"/>
                </w:placeholder>
              </w:sdtPr>
              <w:sdtContent>
                <w:r w:rsidRPr="00C92211">
                  <w:rPr>
                    <w:color w:val="808080" w:themeColor="background1" w:themeShade="80"/>
                    <w:sz w:val="20"/>
                    <w:szCs w:val="20"/>
                  </w:rPr>
                  <w:t>Raison sociale employeur principal</w:t>
                </w:r>
              </w:sdtContent>
            </w:sdt>
          </w:p>
        </w:tc>
      </w:tr>
      <w:tr w:rsidR="00A851F0" w:rsidRPr="00B849D4" w14:paraId="75F41138" w14:textId="77777777" w:rsidTr="00D456C7">
        <w:tblPrEx>
          <w:tblCellMar>
            <w:left w:w="71" w:type="dxa"/>
            <w:right w:w="71" w:type="dxa"/>
          </w:tblCellMar>
        </w:tblPrEx>
        <w:trPr>
          <w:cantSplit/>
        </w:trPr>
        <w:tc>
          <w:tcPr>
            <w:tcW w:w="4253" w:type="dxa"/>
            <w:vAlign w:val="center"/>
          </w:tcPr>
          <w:p w14:paraId="226EB6B4" w14:textId="77777777" w:rsidR="00A851F0" w:rsidRPr="00B849D4" w:rsidRDefault="00A851F0" w:rsidP="00F62C24">
            <w:pPr>
              <w:spacing w:before="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B849D4">
              <w:rPr>
                <w:rFonts w:asciiTheme="minorHAnsi" w:hAnsiTheme="minorHAnsi" w:cstheme="minorHAnsi"/>
                <w:sz w:val="18"/>
                <w:szCs w:val="18"/>
              </w:rPr>
              <w:t>Adresse professionnelle</w:t>
            </w:r>
          </w:p>
        </w:tc>
        <w:tc>
          <w:tcPr>
            <w:tcW w:w="5812" w:type="dxa"/>
          </w:tcPr>
          <w:p w14:paraId="6E7E14E2" w14:textId="5F167BAB" w:rsidR="00A851F0" w:rsidRPr="00B849D4" w:rsidRDefault="004461B3" w:rsidP="00A851F0">
            <w:pPr>
              <w:spacing w:before="120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color w:val="808080" w:themeColor="background1" w:themeShade="80"/>
                  <w:sz w:val="20"/>
                  <w:szCs w:val="20"/>
                </w:rPr>
                <w:alias w:val="Adresse"/>
                <w:tag w:val="Adresse"/>
                <w:id w:val="-2059455985"/>
                <w:placeholder>
                  <w:docPart w:val="2A856F0D0F6D42798A866391F2433DC4"/>
                </w:placeholder>
              </w:sdtPr>
              <w:sdtContent>
                <w:r>
                  <w:rPr>
                    <w:color w:val="808080" w:themeColor="background1" w:themeShade="80"/>
                    <w:sz w:val="20"/>
                    <w:szCs w:val="20"/>
                  </w:rPr>
                  <w:t>A</w:t>
                </w:r>
                <w:r w:rsidRPr="00C92211">
                  <w:rPr>
                    <w:color w:val="808080" w:themeColor="background1" w:themeShade="80"/>
                    <w:sz w:val="20"/>
                    <w:szCs w:val="20"/>
                  </w:rPr>
                  <w:t>dresse entreprise extérieure</w:t>
                </w:r>
              </w:sdtContent>
            </w:sdt>
          </w:p>
        </w:tc>
      </w:tr>
      <w:tr w:rsidR="00205F0B" w:rsidRPr="00B849D4" w14:paraId="18E7AEBC" w14:textId="77777777" w:rsidTr="00E95A6F">
        <w:tblPrEx>
          <w:tblCellMar>
            <w:left w:w="71" w:type="dxa"/>
            <w:right w:w="71" w:type="dxa"/>
          </w:tblCellMar>
        </w:tblPrEx>
        <w:trPr>
          <w:cantSplit/>
          <w:trHeight w:val="340"/>
        </w:trPr>
        <w:tc>
          <w:tcPr>
            <w:tcW w:w="4253" w:type="dxa"/>
            <w:vAlign w:val="center"/>
          </w:tcPr>
          <w:p w14:paraId="0852CA98" w14:textId="1F9376CC" w:rsidR="00205F0B" w:rsidRPr="00B849D4" w:rsidRDefault="00205F0B" w:rsidP="00F62C24">
            <w:pPr>
              <w:spacing w:before="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Fonction</w:t>
            </w:r>
          </w:p>
        </w:tc>
        <w:tc>
          <w:tcPr>
            <w:tcW w:w="5812" w:type="dxa"/>
            <w:vAlign w:val="center"/>
          </w:tcPr>
          <w:p w14:paraId="6B32DA25" w14:textId="16405101" w:rsidR="00205F0B" w:rsidRPr="00B849D4" w:rsidRDefault="004461B3" w:rsidP="00E95A6F">
            <w:pPr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sz w:val="20"/>
                  <w:szCs w:val="20"/>
                </w:rPr>
                <w:alias w:val="Fonction"/>
                <w:tag w:val="Fonction"/>
                <w:id w:val="1283912371"/>
                <w:placeholder>
                  <w:docPart w:val="D18101254C704690A0B39B73158DEE7A"/>
                </w:placeholder>
              </w:sdtPr>
              <w:sdtContent>
                <w:r w:rsidRPr="00C92211">
                  <w:rPr>
                    <w:color w:val="808080" w:themeColor="background1" w:themeShade="80"/>
                    <w:sz w:val="20"/>
                    <w:szCs w:val="20"/>
                  </w:rPr>
                  <w:t>Fonction</w:t>
                </w:r>
              </w:sdtContent>
            </w:sdt>
          </w:p>
        </w:tc>
      </w:tr>
      <w:tr w:rsidR="004461B3" w:rsidRPr="00B849D4" w14:paraId="4B5AB2A7" w14:textId="77777777" w:rsidTr="00D456C7">
        <w:tblPrEx>
          <w:tblCellMar>
            <w:left w:w="71" w:type="dxa"/>
            <w:right w:w="71" w:type="dxa"/>
          </w:tblCellMar>
        </w:tblPrEx>
        <w:trPr>
          <w:cantSplit/>
          <w:trHeight w:val="340"/>
        </w:trPr>
        <w:tc>
          <w:tcPr>
            <w:tcW w:w="4253" w:type="dxa"/>
          </w:tcPr>
          <w:p w14:paraId="2F457992" w14:textId="273846C4" w:rsidR="004461B3" w:rsidRPr="00B849D4" w:rsidRDefault="004461B3" w:rsidP="004461B3">
            <w:pPr>
              <w:tabs>
                <w:tab w:val="left" w:pos="6237"/>
              </w:tabs>
              <w:spacing w:before="60"/>
              <w:rPr>
                <w:rFonts w:asciiTheme="minorHAnsi" w:hAnsiTheme="minorHAnsi" w:cstheme="minorHAnsi"/>
                <w:sz w:val="18"/>
                <w:szCs w:val="18"/>
              </w:rPr>
            </w:pPr>
            <w:r w:rsidRPr="00B849D4">
              <w:rPr>
                <w:rFonts w:asciiTheme="minorHAnsi" w:hAnsiTheme="minorHAnsi" w:cstheme="minorHAnsi"/>
                <w:sz w:val="18"/>
                <w:szCs w:val="18"/>
              </w:rPr>
              <w:t>Téléphone fixe / Portable professionnel</w:t>
            </w:r>
          </w:p>
        </w:tc>
        <w:tc>
          <w:tcPr>
            <w:tcW w:w="5812" w:type="dxa"/>
          </w:tcPr>
          <w:p w14:paraId="1755A2FE" w14:textId="3149FB28" w:rsidR="004461B3" w:rsidRPr="00B849D4" w:rsidRDefault="004461B3" w:rsidP="004461B3">
            <w:pPr>
              <w:tabs>
                <w:tab w:val="left" w:pos="1833"/>
                <w:tab w:val="left" w:pos="4081"/>
                <w:tab w:val="left" w:pos="6237"/>
              </w:tabs>
              <w:spacing w:before="6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Fixe : </w:t>
            </w:r>
            <w:sdt>
              <w:sdtPr>
                <w:rPr>
                  <w:sz w:val="20"/>
                  <w:szCs w:val="20"/>
                </w:rPr>
                <w:alias w:val="TelephoneFixePro"/>
                <w:tag w:val="TelephoneFixePro"/>
                <w:id w:val="-51546486"/>
                <w:placeholder>
                  <w:docPart w:val="B703494433DB4163A54D115E4F3E7DFF"/>
                </w:placeholder>
              </w:sdtPr>
              <w:sdtContent>
                <w:r w:rsidRPr="00C92211">
                  <w:rPr>
                    <w:color w:val="808080" w:themeColor="background1" w:themeShade="80"/>
                    <w:sz w:val="20"/>
                    <w:szCs w:val="20"/>
                  </w:rPr>
                  <w:t>00 00 00 00 00</w:t>
                </w:r>
              </w:sdtContent>
            </w:sdt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  / portable : </w:t>
            </w:r>
            <w:sdt>
              <w:sdtPr>
                <w:rPr>
                  <w:sz w:val="20"/>
                  <w:szCs w:val="20"/>
                </w:rPr>
                <w:alias w:val="TelephonePortablePro"/>
                <w:tag w:val="TelephonePortablePro"/>
                <w:id w:val="-145280975"/>
                <w:placeholder>
                  <w:docPart w:val="36A1ED23832F427A93C8CD3AC33FB778"/>
                </w:placeholder>
              </w:sdtPr>
              <w:sdtContent>
                <w:r w:rsidRPr="00C92211">
                  <w:rPr>
                    <w:color w:val="808080" w:themeColor="background1" w:themeShade="80"/>
                    <w:sz w:val="20"/>
                    <w:szCs w:val="20"/>
                  </w:rPr>
                  <w:t>00 00 00 00 00</w:t>
                </w:r>
              </w:sdtContent>
            </w:sdt>
          </w:p>
        </w:tc>
      </w:tr>
      <w:tr w:rsidR="00A851F0" w:rsidRPr="00B849D4" w14:paraId="379BB8EC" w14:textId="77777777" w:rsidTr="00D456C7">
        <w:tblPrEx>
          <w:tblCellMar>
            <w:left w:w="71" w:type="dxa"/>
            <w:right w:w="71" w:type="dxa"/>
          </w:tblCellMar>
        </w:tblPrEx>
        <w:trPr>
          <w:cantSplit/>
          <w:trHeight w:val="340"/>
        </w:trPr>
        <w:tc>
          <w:tcPr>
            <w:tcW w:w="4253" w:type="dxa"/>
          </w:tcPr>
          <w:p w14:paraId="71849C56" w14:textId="77777777" w:rsidR="00A851F0" w:rsidRPr="00B849D4" w:rsidRDefault="00A851F0" w:rsidP="00A851F0">
            <w:pPr>
              <w:spacing w:before="60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B849D4">
              <w:rPr>
                <w:rFonts w:asciiTheme="minorHAnsi" w:hAnsiTheme="minorHAnsi" w:cstheme="minorHAnsi"/>
                <w:sz w:val="18"/>
                <w:szCs w:val="18"/>
              </w:rPr>
              <w:t>E-Mail professionnel</w:t>
            </w:r>
          </w:p>
        </w:tc>
        <w:tc>
          <w:tcPr>
            <w:tcW w:w="5812" w:type="dxa"/>
          </w:tcPr>
          <w:p w14:paraId="076E901F" w14:textId="66275FA5" w:rsidR="00A851F0" w:rsidRPr="00B849D4" w:rsidRDefault="004461B3" w:rsidP="00A851F0">
            <w:pPr>
              <w:tabs>
                <w:tab w:val="left" w:pos="6237"/>
              </w:tabs>
              <w:spacing w:before="60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sz w:val="20"/>
                  <w:szCs w:val="20"/>
                </w:rPr>
                <w:alias w:val="EmailPro"/>
                <w:tag w:val="EmailPro"/>
                <w:id w:val="50655393"/>
                <w:placeholder>
                  <w:docPart w:val="666582C2BC5F47F5B3D106CF74798228"/>
                </w:placeholder>
              </w:sdtPr>
              <w:sdtContent>
                <w:r w:rsidRPr="00C92211">
                  <w:rPr>
                    <w:color w:val="808080" w:themeColor="background1" w:themeShade="80"/>
                    <w:sz w:val="20"/>
                    <w:szCs w:val="20"/>
                  </w:rPr>
                  <w:t>E-mail professionnel</w:t>
                </w:r>
              </w:sdtContent>
            </w:sdt>
          </w:p>
        </w:tc>
      </w:tr>
      <w:tr w:rsidR="00A851F0" w:rsidRPr="00B849D4" w14:paraId="6D25B392" w14:textId="77777777" w:rsidTr="00D456C7">
        <w:tblPrEx>
          <w:tblCellMar>
            <w:left w:w="71" w:type="dxa"/>
            <w:right w:w="71" w:type="dxa"/>
          </w:tblCellMar>
        </w:tblPrEx>
        <w:trPr>
          <w:cantSplit/>
          <w:trHeight w:val="634"/>
        </w:trPr>
        <w:tc>
          <w:tcPr>
            <w:tcW w:w="4253" w:type="dxa"/>
          </w:tcPr>
          <w:p w14:paraId="6C121065" w14:textId="77777777" w:rsidR="00C53974" w:rsidRPr="00B849D4" w:rsidRDefault="00A851F0" w:rsidP="00C53974">
            <w:pPr>
              <w:spacing w:before="60"/>
              <w:rPr>
                <w:rFonts w:asciiTheme="minorHAnsi" w:hAnsiTheme="minorHAnsi" w:cstheme="minorHAnsi"/>
                <w:sz w:val="18"/>
                <w:szCs w:val="18"/>
              </w:rPr>
            </w:pPr>
            <w:r w:rsidRPr="00B849D4">
              <w:rPr>
                <w:rFonts w:asciiTheme="minorHAnsi" w:hAnsiTheme="minorHAnsi" w:cstheme="minorHAnsi"/>
                <w:sz w:val="18"/>
                <w:szCs w:val="18"/>
              </w:rPr>
              <w:t>Adresse personnelle</w:t>
            </w:r>
          </w:p>
          <w:p w14:paraId="0C0BEAA8" w14:textId="77777777" w:rsidR="00A851F0" w:rsidRPr="00B849D4" w:rsidRDefault="00A851F0" w:rsidP="00FB08B7">
            <w:pPr>
              <w:spacing w:before="60"/>
              <w:rPr>
                <w:rFonts w:asciiTheme="minorHAnsi" w:hAnsiTheme="minorHAnsi" w:cstheme="minorHAnsi"/>
                <w:i/>
                <w:szCs w:val="16"/>
              </w:rPr>
            </w:pPr>
            <w:proofErr w:type="gramStart"/>
            <w:r w:rsidRPr="00B849D4">
              <w:rPr>
                <w:rFonts w:asciiTheme="minorHAnsi" w:hAnsiTheme="minorHAnsi" w:cstheme="minorHAnsi"/>
                <w:b/>
                <w:sz w:val="18"/>
                <w:szCs w:val="18"/>
              </w:rPr>
              <w:t>nécessaire</w:t>
            </w:r>
            <w:proofErr w:type="gramEnd"/>
            <w:r w:rsidRPr="00B849D4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pour l’envoi d</w:t>
            </w:r>
            <w:r w:rsidR="00FB08B7" w:rsidRPr="00B849D4">
              <w:rPr>
                <w:rFonts w:asciiTheme="minorHAnsi" w:hAnsiTheme="minorHAnsi" w:cstheme="minorHAnsi"/>
                <w:b/>
                <w:sz w:val="18"/>
                <w:szCs w:val="18"/>
              </w:rPr>
              <w:t>u</w:t>
            </w:r>
            <w:r w:rsidRPr="00B849D4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bulletin de paie</w:t>
            </w:r>
          </w:p>
        </w:tc>
        <w:tc>
          <w:tcPr>
            <w:tcW w:w="5812" w:type="dxa"/>
          </w:tcPr>
          <w:p w14:paraId="4035DB2A" w14:textId="145F2731" w:rsidR="00A851F0" w:rsidRPr="00B849D4" w:rsidRDefault="004461B3" w:rsidP="00A851F0">
            <w:pPr>
              <w:tabs>
                <w:tab w:val="left" w:pos="6237"/>
              </w:tabs>
              <w:spacing w:before="120"/>
              <w:rPr>
                <w:rFonts w:asciiTheme="minorHAnsi" w:hAnsiTheme="minorHAnsi" w:cstheme="minorHAnsi"/>
                <w:i/>
                <w:sz w:val="16"/>
                <w:szCs w:val="16"/>
              </w:rPr>
            </w:pPr>
            <w:sdt>
              <w:sdtPr>
                <w:rPr>
                  <w:sz w:val="20"/>
                  <w:szCs w:val="20"/>
                </w:rPr>
                <w:alias w:val="AdressePersonnelle"/>
                <w:tag w:val="AdressePersonnelle"/>
                <w:id w:val="1110469827"/>
                <w:placeholder>
                  <w:docPart w:val="59D53DDEECDE45EFA2E94C920922F437"/>
                </w:placeholder>
              </w:sdtPr>
              <w:sdtContent>
                <w:r w:rsidRPr="00C92211">
                  <w:rPr>
                    <w:color w:val="808080" w:themeColor="background1" w:themeShade="80"/>
                    <w:sz w:val="20"/>
                    <w:szCs w:val="20"/>
                  </w:rPr>
                  <w:t>Adresse personnelle</w:t>
                </w:r>
              </w:sdtContent>
            </w:sdt>
          </w:p>
        </w:tc>
      </w:tr>
      <w:tr w:rsidR="00A851F0" w:rsidRPr="00B849D4" w14:paraId="7224F689" w14:textId="77777777" w:rsidTr="00D456C7">
        <w:tblPrEx>
          <w:tblCellMar>
            <w:left w:w="71" w:type="dxa"/>
            <w:right w:w="71" w:type="dxa"/>
          </w:tblCellMar>
        </w:tblPrEx>
        <w:trPr>
          <w:cantSplit/>
          <w:trHeight w:val="340"/>
        </w:trPr>
        <w:tc>
          <w:tcPr>
            <w:tcW w:w="4253" w:type="dxa"/>
          </w:tcPr>
          <w:p w14:paraId="5A66D5A8" w14:textId="77777777" w:rsidR="00A851F0" w:rsidRPr="00B849D4" w:rsidRDefault="00A851F0" w:rsidP="00A851F0">
            <w:pPr>
              <w:tabs>
                <w:tab w:val="left" w:pos="6237"/>
              </w:tabs>
              <w:spacing w:before="60"/>
              <w:rPr>
                <w:rFonts w:asciiTheme="minorHAnsi" w:hAnsiTheme="minorHAnsi" w:cstheme="minorHAnsi"/>
                <w:i/>
                <w:sz w:val="16"/>
                <w:szCs w:val="16"/>
              </w:rPr>
            </w:pPr>
            <w:r w:rsidRPr="00B849D4">
              <w:rPr>
                <w:rFonts w:asciiTheme="minorHAnsi" w:hAnsiTheme="minorHAnsi" w:cstheme="minorHAnsi"/>
                <w:i/>
                <w:sz w:val="16"/>
                <w:szCs w:val="16"/>
              </w:rPr>
              <w:t>*Facultatif : Téléphone fixe / Téléphone portable personnel</w:t>
            </w:r>
          </w:p>
        </w:tc>
        <w:tc>
          <w:tcPr>
            <w:tcW w:w="5812" w:type="dxa"/>
          </w:tcPr>
          <w:p w14:paraId="361F8458" w14:textId="56E4EFB8" w:rsidR="00A851F0" w:rsidRPr="004461B3" w:rsidRDefault="004461B3" w:rsidP="00A851F0">
            <w:pPr>
              <w:tabs>
                <w:tab w:val="left" w:pos="2906"/>
                <w:tab w:val="left" w:pos="6237"/>
              </w:tabs>
              <w:spacing w:before="60"/>
              <w:rPr>
                <w:rFonts w:asciiTheme="minorHAnsi" w:hAnsiTheme="minorHAnsi" w:cstheme="minorHAnsi"/>
                <w:i/>
                <w:iCs/>
                <w:sz w:val="16"/>
                <w:szCs w:val="16"/>
              </w:rPr>
            </w:pPr>
            <w:r w:rsidRPr="004461B3">
              <w:rPr>
                <w:rFonts w:asciiTheme="minorHAnsi" w:hAnsiTheme="minorHAnsi" w:cstheme="minorHAnsi"/>
                <w:i/>
                <w:iCs/>
                <w:sz w:val="18"/>
                <w:szCs w:val="18"/>
              </w:rPr>
              <w:t xml:space="preserve">Fixe : </w:t>
            </w:r>
            <w:sdt>
              <w:sdtPr>
                <w:rPr>
                  <w:i/>
                  <w:iCs/>
                  <w:sz w:val="20"/>
                  <w:szCs w:val="20"/>
                </w:rPr>
                <w:alias w:val="TelephoneFixePerso"/>
                <w:tag w:val="TelephoneFixePerso"/>
                <w:id w:val="-832836494"/>
                <w:placeholder>
                  <w:docPart w:val="B5F3D4A7E18D4A1FA9B17E93B6455288"/>
                </w:placeholder>
              </w:sdtPr>
              <w:sdtContent>
                <w:r w:rsidRPr="004461B3">
                  <w:rPr>
                    <w:i/>
                    <w:iCs/>
                    <w:color w:val="808080" w:themeColor="background1" w:themeShade="80"/>
                    <w:sz w:val="20"/>
                    <w:szCs w:val="20"/>
                  </w:rPr>
                  <w:t>00 00 00 00 00</w:t>
                </w:r>
              </w:sdtContent>
            </w:sdt>
            <w:r w:rsidRPr="004461B3">
              <w:rPr>
                <w:rFonts w:asciiTheme="minorHAnsi" w:hAnsiTheme="minorHAnsi" w:cstheme="minorHAnsi"/>
                <w:i/>
                <w:iCs/>
                <w:sz w:val="18"/>
                <w:szCs w:val="18"/>
              </w:rPr>
              <w:t xml:space="preserve">   / portable : </w:t>
            </w:r>
            <w:sdt>
              <w:sdtPr>
                <w:rPr>
                  <w:i/>
                  <w:iCs/>
                  <w:sz w:val="20"/>
                  <w:szCs w:val="20"/>
                </w:rPr>
                <w:alias w:val="TelephonePortablePerso"/>
                <w:tag w:val="TelephonePortablePerso"/>
                <w:id w:val="1152485058"/>
                <w:placeholder>
                  <w:docPart w:val="427F7948A2214E9CB9C73E370CEFD067"/>
                </w:placeholder>
              </w:sdtPr>
              <w:sdtContent>
                <w:r w:rsidRPr="004461B3">
                  <w:rPr>
                    <w:i/>
                    <w:iCs/>
                    <w:color w:val="808080" w:themeColor="background1" w:themeShade="80"/>
                    <w:sz w:val="20"/>
                    <w:szCs w:val="20"/>
                  </w:rPr>
                  <w:t>00 00 00 00 00</w:t>
                </w:r>
              </w:sdtContent>
            </w:sdt>
          </w:p>
        </w:tc>
      </w:tr>
      <w:tr w:rsidR="00A851F0" w:rsidRPr="00B849D4" w14:paraId="1CE564D9" w14:textId="77777777" w:rsidTr="00D456C7">
        <w:tblPrEx>
          <w:tblCellMar>
            <w:left w:w="71" w:type="dxa"/>
            <w:right w:w="71" w:type="dxa"/>
          </w:tblCellMar>
        </w:tblPrEx>
        <w:trPr>
          <w:cantSplit/>
          <w:trHeight w:val="340"/>
        </w:trPr>
        <w:tc>
          <w:tcPr>
            <w:tcW w:w="4253" w:type="dxa"/>
          </w:tcPr>
          <w:p w14:paraId="0F12EC6B" w14:textId="77777777" w:rsidR="00A851F0" w:rsidRPr="00B849D4" w:rsidRDefault="00A851F0" w:rsidP="00A851F0">
            <w:pPr>
              <w:spacing w:before="60"/>
              <w:rPr>
                <w:rFonts w:asciiTheme="minorHAnsi" w:hAnsiTheme="minorHAnsi" w:cstheme="minorHAnsi"/>
                <w:i/>
                <w:sz w:val="16"/>
                <w:szCs w:val="16"/>
              </w:rPr>
            </w:pPr>
            <w:r w:rsidRPr="00B849D4">
              <w:rPr>
                <w:rFonts w:asciiTheme="minorHAnsi" w:hAnsiTheme="minorHAnsi" w:cstheme="minorHAnsi"/>
                <w:i/>
                <w:sz w:val="16"/>
                <w:szCs w:val="16"/>
              </w:rPr>
              <w:t>*Facultatif</w:t>
            </w:r>
            <w:r w:rsidR="00415010">
              <w:rPr>
                <w:rFonts w:asciiTheme="minorHAnsi" w:hAnsiTheme="minorHAnsi" w:cstheme="minorHAnsi"/>
                <w:i/>
                <w:sz w:val="16"/>
                <w:szCs w:val="16"/>
              </w:rPr>
              <w:t xml:space="preserve"> : </w:t>
            </w:r>
            <w:r w:rsidRPr="00B849D4">
              <w:rPr>
                <w:rFonts w:asciiTheme="minorHAnsi" w:hAnsiTheme="minorHAnsi" w:cstheme="minorHAnsi"/>
                <w:i/>
                <w:sz w:val="16"/>
                <w:szCs w:val="16"/>
              </w:rPr>
              <w:t>E-Mail personnel</w:t>
            </w:r>
          </w:p>
        </w:tc>
        <w:tc>
          <w:tcPr>
            <w:tcW w:w="5812" w:type="dxa"/>
          </w:tcPr>
          <w:p w14:paraId="64048814" w14:textId="5367D6A8" w:rsidR="00A851F0" w:rsidRPr="004461B3" w:rsidRDefault="004461B3" w:rsidP="00A851F0">
            <w:pPr>
              <w:spacing w:before="60"/>
              <w:rPr>
                <w:rFonts w:asciiTheme="minorHAnsi" w:hAnsiTheme="minorHAnsi" w:cstheme="minorHAnsi"/>
                <w:i/>
                <w:iCs/>
                <w:sz w:val="16"/>
                <w:szCs w:val="16"/>
              </w:rPr>
            </w:pPr>
            <w:sdt>
              <w:sdtPr>
                <w:rPr>
                  <w:i/>
                  <w:iCs/>
                  <w:sz w:val="20"/>
                  <w:szCs w:val="20"/>
                </w:rPr>
                <w:alias w:val="EmailPerso"/>
                <w:tag w:val="EmailPerso"/>
                <w:id w:val="221099864"/>
                <w:placeholder>
                  <w:docPart w:val="0B3342E94BFA4B40A395565A9D6AEC10"/>
                </w:placeholder>
              </w:sdtPr>
              <w:sdtContent>
                <w:r w:rsidRPr="004461B3">
                  <w:rPr>
                    <w:i/>
                    <w:iCs/>
                    <w:color w:val="808080" w:themeColor="background1" w:themeShade="80"/>
                    <w:sz w:val="20"/>
                    <w:szCs w:val="20"/>
                  </w:rPr>
                  <w:t>E-mail personnel</w:t>
                </w:r>
              </w:sdtContent>
            </w:sdt>
          </w:p>
        </w:tc>
      </w:tr>
      <w:tr w:rsidR="00A851F0" w:rsidRPr="00B849D4" w14:paraId="13F709DA" w14:textId="77777777" w:rsidTr="00D456C7">
        <w:tblPrEx>
          <w:tblCellMar>
            <w:left w:w="71" w:type="dxa"/>
            <w:right w:w="71" w:type="dxa"/>
          </w:tblCellMar>
        </w:tblPrEx>
        <w:trPr>
          <w:cantSplit/>
          <w:trHeight w:val="340"/>
        </w:trPr>
        <w:tc>
          <w:tcPr>
            <w:tcW w:w="4253" w:type="dxa"/>
          </w:tcPr>
          <w:p w14:paraId="275A9CCB" w14:textId="77777777" w:rsidR="00A851F0" w:rsidRPr="00B849D4" w:rsidRDefault="00A851F0" w:rsidP="00A851F0">
            <w:pPr>
              <w:spacing w:before="60"/>
              <w:rPr>
                <w:rFonts w:asciiTheme="minorHAnsi" w:hAnsiTheme="minorHAnsi" w:cstheme="minorHAnsi"/>
                <w:b/>
                <w:noProof/>
                <w:sz w:val="18"/>
                <w:szCs w:val="18"/>
              </w:rPr>
            </w:pPr>
            <w:r w:rsidRPr="00B849D4">
              <w:rPr>
                <w:rFonts w:asciiTheme="minorHAnsi" w:hAnsiTheme="minorHAnsi" w:cstheme="minorHAnsi"/>
                <w:b/>
                <w:noProof/>
                <w:sz w:val="18"/>
                <w:szCs w:val="18"/>
              </w:rPr>
              <w:t>Etes-vous résident fiscal en France ?</w:t>
            </w:r>
          </w:p>
        </w:tc>
        <w:tc>
          <w:tcPr>
            <w:tcW w:w="5812" w:type="dxa"/>
          </w:tcPr>
          <w:p w14:paraId="5A3DE7EB" w14:textId="77777777" w:rsidR="00A851F0" w:rsidRPr="00B849D4" w:rsidRDefault="00A851F0" w:rsidP="00F62C24">
            <w:pPr>
              <w:tabs>
                <w:tab w:val="left" w:pos="443"/>
                <w:tab w:val="left" w:pos="2138"/>
              </w:tabs>
              <w:spacing w:before="60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B849D4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sdt>
              <w:sdtPr>
                <w:rPr>
                  <w:rFonts w:asciiTheme="minorHAnsi" w:hAnsiTheme="minorHAnsi" w:cstheme="minorHAnsi"/>
                  <w:sz w:val="18"/>
                  <w:szCs w:val="18"/>
                </w:rPr>
                <w:id w:val="-1368513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62C24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 w:rsidR="00F62C24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B849D4">
              <w:rPr>
                <w:rFonts w:asciiTheme="minorHAnsi" w:hAnsiTheme="minorHAnsi" w:cstheme="minorHAnsi"/>
                <w:sz w:val="18"/>
                <w:szCs w:val="18"/>
              </w:rPr>
              <w:t>OUI</w:t>
            </w:r>
            <w:r w:rsidRPr="00B849D4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="00FB08B7" w:rsidRPr="00B849D4">
              <w:rPr>
                <w:rFonts w:asciiTheme="minorHAnsi" w:hAnsiTheme="minorHAnsi" w:cstheme="minorHAnsi"/>
                <w:sz w:val="18"/>
                <w:szCs w:val="18"/>
              </w:rPr>
              <w:t xml:space="preserve">                        </w:t>
            </w:r>
            <w:sdt>
              <w:sdtPr>
                <w:rPr>
                  <w:rFonts w:asciiTheme="minorHAnsi" w:hAnsiTheme="minorHAnsi" w:cstheme="minorHAnsi"/>
                  <w:sz w:val="18"/>
                  <w:szCs w:val="18"/>
                </w:rPr>
                <w:id w:val="8149134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62C24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 w:rsidRPr="00B849D4">
              <w:rPr>
                <w:rFonts w:asciiTheme="minorHAnsi" w:hAnsiTheme="minorHAnsi" w:cstheme="minorHAnsi"/>
                <w:sz w:val="18"/>
                <w:szCs w:val="18"/>
              </w:rPr>
              <w:t xml:space="preserve"> NON</w:t>
            </w:r>
          </w:p>
        </w:tc>
      </w:tr>
      <w:tr w:rsidR="00A851F0" w:rsidRPr="00B849D4" w14:paraId="55A86BC9" w14:textId="77777777" w:rsidTr="00D456C7">
        <w:tblPrEx>
          <w:tblCellMar>
            <w:left w:w="71" w:type="dxa"/>
            <w:right w:w="71" w:type="dxa"/>
          </w:tblCellMar>
        </w:tblPrEx>
        <w:trPr>
          <w:cantSplit/>
          <w:trHeight w:val="567"/>
        </w:trPr>
        <w:tc>
          <w:tcPr>
            <w:tcW w:w="4253" w:type="dxa"/>
          </w:tcPr>
          <w:p w14:paraId="07419DC1" w14:textId="77777777" w:rsidR="00B849D4" w:rsidRPr="00B849D4" w:rsidRDefault="00723144" w:rsidP="00B849D4">
            <w:pPr>
              <w:spacing w:before="60"/>
              <w:jc w:val="left"/>
              <w:rPr>
                <w:rFonts w:asciiTheme="minorHAnsi" w:hAnsiTheme="minorHAnsi" w:cstheme="minorHAnsi"/>
                <w:b/>
                <w:noProof/>
                <w:sz w:val="18"/>
                <w:szCs w:val="18"/>
              </w:rPr>
            </w:pPr>
            <w:sdt>
              <w:sdtPr>
                <w:rPr>
                  <w:rFonts w:asciiTheme="minorHAnsi" w:hAnsiTheme="minorHAnsi" w:cstheme="minorHAnsi"/>
                  <w:b/>
                  <w:sz w:val="18"/>
                  <w:szCs w:val="18"/>
                </w:rPr>
                <w:id w:val="-1928493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62C24">
                  <w:rPr>
                    <w:rFonts w:ascii="MS Gothic" w:eastAsia="MS Gothic" w:hAnsi="MS Gothic" w:cstheme="minorHAnsi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F62C24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</w:t>
            </w:r>
            <w:r w:rsidR="00FB08B7" w:rsidRPr="00B849D4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Si </w:t>
            </w:r>
            <w:r w:rsidR="00A851F0" w:rsidRPr="00B849D4">
              <w:rPr>
                <w:rFonts w:asciiTheme="minorHAnsi" w:hAnsiTheme="minorHAnsi" w:cstheme="minorHAnsi"/>
                <w:b/>
                <w:noProof/>
                <w:sz w:val="18"/>
                <w:szCs w:val="18"/>
              </w:rPr>
              <w:t xml:space="preserve">Vous ne souhaitez pas être rémunéré(e) </w:t>
            </w:r>
          </w:p>
          <w:p w14:paraId="7B4DB95F" w14:textId="77777777" w:rsidR="00A851F0" w:rsidRPr="00B849D4" w:rsidRDefault="00B849D4" w:rsidP="00B849D4">
            <w:pPr>
              <w:tabs>
                <w:tab w:val="left" w:pos="2985"/>
              </w:tabs>
              <w:rPr>
                <w:rFonts w:asciiTheme="minorHAnsi" w:hAnsiTheme="minorHAnsi" w:cstheme="minorHAnsi"/>
                <w:sz w:val="18"/>
                <w:szCs w:val="18"/>
              </w:rPr>
            </w:pPr>
            <w:r w:rsidRPr="00B849D4">
              <w:rPr>
                <w:rFonts w:asciiTheme="minorHAnsi" w:hAnsiTheme="minorHAnsi" w:cstheme="minorHAnsi"/>
                <w:sz w:val="18"/>
                <w:szCs w:val="18"/>
              </w:rPr>
              <w:tab/>
            </w:r>
          </w:p>
        </w:tc>
        <w:tc>
          <w:tcPr>
            <w:tcW w:w="5812" w:type="dxa"/>
          </w:tcPr>
          <w:p w14:paraId="6FCD5D8E" w14:textId="77777777" w:rsidR="00FB08B7" w:rsidRPr="00B849D4" w:rsidRDefault="00C53974" w:rsidP="00FB08B7">
            <w:pPr>
              <w:tabs>
                <w:tab w:val="left" w:pos="443"/>
                <w:tab w:val="left" w:pos="2138"/>
              </w:tabs>
              <w:spacing w:before="6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B849D4">
              <w:rPr>
                <w:rFonts w:asciiTheme="minorHAnsi" w:hAnsiTheme="minorHAnsi" w:cstheme="minorHAnsi"/>
                <w:sz w:val="18"/>
                <w:szCs w:val="18"/>
              </w:rPr>
              <w:t>MERCI DE LE PRECISER PAR</w:t>
            </w:r>
            <w:r w:rsidR="00A851F0" w:rsidRPr="00B849D4">
              <w:rPr>
                <w:rFonts w:asciiTheme="minorHAnsi" w:hAnsiTheme="minorHAnsi" w:cstheme="minorHAnsi"/>
                <w:sz w:val="18"/>
                <w:szCs w:val="18"/>
              </w:rPr>
              <w:t xml:space="preserve"> UN E-MAIL</w:t>
            </w:r>
          </w:p>
          <w:p w14:paraId="348B0E18" w14:textId="77777777" w:rsidR="00A851F0" w:rsidRPr="00B849D4" w:rsidRDefault="00C53974" w:rsidP="00FB08B7">
            <w:pPr>
              <w:tabs>
                <w:tab w:val="left" w:pos="443"/>
                <w:tab w:val="left" w:pos="2138"/>
              </w:tabs>
              <w:spacing w:before="60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proofErr w:type="gramStart"/>
            <w:r w:rsidRPr="00B849D4">
              <w:rPr>
                <w:rFonts w:asciiTheme="minorHAnsi" w:hAnsiTheme="minorHAnsi" w:cstheme="minorHAnsi"/>
                <w:sz w:val="18"/>
                <w:szCs w:val="18"/>
              </w:rPr>
              <w:t>à</w:t>
            </w:r>
            <w:proofErr w:type="gramEnd"/>
            <w:r w:rsidRPr="00B849D4">
              <w:rPr>
                <w:rFonts w:asciiTheme="minorHAnsi" w:hAnsiTheme="minorHAnsi" w:cstheme="minorHAnsi"/>
                <w:sz w:val="18"/>
                <w:szCs w:val="18"/>
              </w:rPr>
              <w:t xml:space="preserve"> l’assistante </w:t>
            </w:r>
            <w:r w:rsidR="00E17CC8">
              <w:rPr>
                <w:rFonts w:asciiTheme="minorHAnsi" w:hAnsiTheme="minorHAnsi" w:cstheme="minorHAnsi"/>
                <w:sz w:val="18"/>
                <w:szCs w:val="18"/>
              </w:rPr>
              <w:t xml:space="preserve">de </w:t>
            </w:r>
            <w:r w:rsidRPr="00B849D4">
              <w:rPr>
                <w:rFonts w:asciiTheme="minorHAnsi" w:hAnsiTheme="minorHAnsi" w:cstheme="minorHAnsi"/>
                <w:sz w:val="18"/>
                <w:szCs w:val="18"/>
              </w:rPr>
              <w:t xml:space="preserve">formation </w:t>
            </w:r>
            <w:r w:rsidR="00A851F0" w:rsidRPr="00B849D4">
              <w:rPr>
                <w:rFonts w:asciiTheme="minorHAnsi" w:hAnsiTheme="minorHAnsi" w:cstheme="minorHAnsi"/>
                <w:sz w:val="18"/>
                <w:szCs w:val="18"/>
              </w:rPr>
              <w:t>INSTN</w:t>
            </w:r>
          </w:p>
        </w:tc>
      </w:tr>
    </w:tbl>
    <w:p w14:paraId="3F6A32C5" w14:textId="7F4C68A2" w:rsidR="008374DA" w:rsidRDefault="008374DA" w:rsidP="00D37273">
      <w:pPr>
        <w:rPr>
          <w:sz w:val="8"/>
          <w:szCs w:val="8"/>
        </w:rPr>
      </w:pPr>
    </w:p>
    <w:p w14:paraId="3157034B" w14:textId="72261236" w:rsidR="00D456C7" w:rsidRDefault="00D456C7" w:rsidP="00D37273">
      <w:pPr>
        <w:rPr>
          <w:sz w:val="8"/>
          <w:szCs w:val="8"/>
        </w:rPr>
      </w:pPr>
    </w:p>
    <w:p w14:paraId="399583C6" w14:textId="37ED1AF9" w:rsidR="00D456C7" w:rsidRDefault="00D456C7" w:rsidP="00D37273">
      <w:pPr>
        <w:rPr>
          <w:sz w:val="8"/>
          <w:szCs w:val="8"/>
        </w:rPr>
      </w:pPr>
    </w:p>
    <w:p w14:paraId="7D4D983E" w14:textId="77777777" w:rsidR="00D456C7" w:rsidRPr="00697941" w:rsidRDefault="00D456C7" w:rsidP="00D456C7">
      <w:pPr>
        <w:spacing w:line="250" w:lineRule="atLeast"/>
        <w:rPr>
          <w:rFonts w:asciiTheme="minorHAnsi" w:hAnsiTheme="minorHAnsi" w:cstheme="minorHAnsi"/>
          <w:b/>
          <w:sz w:val="8"/>
          <w:szCs w:val="8"/>
        </w:rPr>
      </w:pPr>
    </w:p>
    <w:p w14:paraId="562AF6D4" w14:textId="77777777" w:rsidR="00D456C7" w:rsidRPr="00697941" w:rsidRDefault="00D456C7" w:rsidP="00D456C7">
      <w:pPr>
        <w:spacing w:line="250" w:lineRule="atLeast"/>
        <w:rPr>
          <w:rFonts w:asciiTheme="minorHAnsi" w:hAnsiTheme="minorHAnsi" w:cstheme="minorHAnsi"/>
          <w:b/>
          <w:sz w:val="12"/>
          <w:szCs w:val="12"/>
        </w:rPr>
      </w:pP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4" w:type="dxa"/>
          <w:right w:w="54" w:type="dxa"/>
        </w:tblCellMar>
        <w:tblLook w:val="0000" w:firstRow="0" w:lastRow="0" w:firstColumn="0" w:lastColumn="0" w:noHBand="0" w:noVBand="0"/>
      </w:tblPr>
      <w:tblGrid>
        <w:gridCol w:w="4253"/>
        <w:gridCol w:w="5812"/>
      </w:tblGrid>
      <w:tr w:rsidR="00D456C7" w:rsidRPr="00B849D4" w14:paraId="44CAE6C2" w14:textId="77777777" w:rsidTr="00697941">
        <w:trPr>
          <w:cantSplit/>
          <w:trHeight w:val="397"/>
        </w:trPr>
        <w:tc>
          <w:tcPr>
            <w:tcW w:w="10065" w:type="dxa"/>
            <w:gridSpan w:val="2"/>
            <w:shd w:val="clear" w:color="auto" w:fill="EEE0EE" w:themeFill="accent3" w:themeFillTint="33"/>
            <w:vAlign w:val="center"/>
          </w:tcPr>
          <w:p w14:paraId="2EAD2E03" w14:textId="32EED8DE" w:rsidR="00D456C7" w:rsidRPr="00F81DD2" w:rsidRDefault="00D456C7" w:rsidP="00D456C7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F81DD2">
              <w:rPr>
                <w:rFonts w:asciiTheme="minorHAnsi" w:hAnsiTheme="minorHAnsi" w:cstheme="minorHAnsi"/>
                <w:b/>
                <w:sz w:val="24"/>
              </w:rPr>
              <w:lastRenderedPageBreak/>
              <w:t>COMPETENCES SCIENTIFIQUES ET TECHNIQUES</w:t>
            </w:r>
          </w:p>
        </w:tc>
      </w:tr>
      <w:tr w:rsidR="00D456C7" w:rsidRPr="00B849D4" w14:paraId="3D338E6A" w14:textId="77777777" w:rsidTr="008F3CA4">
        <w:trPr>
          <w:cantSplit/>
          <w:trHeight w:val="397"/>
        </w:trPr>
        <w:tc>
          <w:tcPr>
            <w:tcW w:w="4253" w:type="dxa"/>
            <w:vAlign w:val="center"/>
          </w:tcPr>
          <w:p w14:paraId="60C32242" w14:textId="309415C1" w:rsidR="00D456C7" w:rsidRPr="00F81DD2" w:rsidRDefault="00D456C7" w:rsidP="00262C03">
            <w:pPr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F81DD2">
              <w:rPr>
                <w:rFonts w:asciiTheme="minorHAnsi" w:hAnsiTheme="minorHAnsi" w:cstheme="minorHAnsi"/>
                <w:sz w:val="18"/>
                <w:szCs w:val="18"/>
              </w:rPr>
              <w:t xml:space="preserve">Domaine </w:t>
            </w:r>
            <w:r w:rsidR="001F0569">
              <w:rPr>
                <w:rFonts w:asciiTheme="minorHAnsi" w:hAnsiTheme="minorHAnsi" w:cstheme="minorHAnsi"/>
                <w:sz w:val="18"/>
                <w:szCs w:val="18"/>
              </w:rPr>
              <w:t xml:space="preserve">et </w:t>
            </w:r>
            <w:r w:rsidRPr="00F81DD2">
              <w:rPr>
                <w:rFonts w:asciiTheme="minorHAnsi" w:hAnsiTheme="minorHAnsi" w:cstheme="minorHAnsi"/>
                <w:sz w:val="18"/>
                <w:szCs w:val="18"/>
              </w:rPr>
              <w:t>spécialité</w:t>
            </w:r>
          </w:p>
        </w:tc>
        <w:tc>
          <w:tcPr>
            <w:tcW w:w="5812" w:type="dxa"/>
            <w:vAlign w:val="center"/>
          </w:tcPr>
          <w:p w14:paraId="39062E86" w14:textId="418E4270" w:rsidR="00D456C7" w:rsidRPr="008F3CA4" w:rsidRDefault="004461B3" w:rsidP="008F3CA4">
            <w:pPr>
              <w:spacing w:before="60"/>
              <w:jc w:val="left"/>
              <w:rPr>
                <w:rFonts w:asciiTheme="majorHAnsi" w:hAnsiTheme="majorHAnsi" w:cstheme="minorHAnsi"/>
                <w:iCs/>
                <w:sz w:val="18"/>
                <w:szCs w:val="20"/>
              </w:rPr>
            </w:pPr>
            <w:sdt>
              <w:sdtPr>
                <w:rPr>
                  <w:color w:val="808080" w:themeColor="background1" w:themeShade="80"/>
                  <w:sz w:val="20"/>
                  <w:szCs w:val="20"/>
                </w:rPr>
                <w:alias w:val="DomaineExpertise"/>
                <w:tag w:val="DomaineExpertise"/>
                <w:id w:val="-616841555"/>
                <w:placeholder>
                  <w:docPart w:val="0393399946C046218587AF091179642B"/>
                </w:placeholder>
                <w:dropDownList>
                  <w:listItem w:displayText="Choisissez un élément." w:value="Choisissez un élément.                                                                                                 ."/>
                  <w:listItem w:displayText="Organisation et ingénierie / assainissement/démantèlement d'installations nucléaires" w:value="Organisation et ingénierie / assainissement/démantèlement d'installations nucléaires"/>
                  <w:listItem w:displayText="Organisation et ingénierie / conduite de projet" w:value="Organisation et ingénierie / conduite de projet"/>
                  <w:listItem w:displayText="Organisation et ingénierie / exploitation nucléaire" w:value="Organisation et ingénierie / exploitation nucléaire"/>
                  <w:listItem w:displayText="Organisation et ingénierie / gestion des déchets" w:value="Organisation et ingénierie / gestion des déchets"/>
                  <w:listItem w:displayText="Organisation et ingénierie / gestion et administration d'entreprise" w:value="Organisation et ingénierie / gestion et administration d'entreprise"/>
                  <w:listItem w:displayText="Organisation et ingénierie / informatique des systèmes et des réseaux" w:value="Organisation et ingénierie / informatique des systèmes et des réseaux"/>
                  <w:listItem w:displayText="Organisation et ingénierie / ingéniérie système" w:value="Organisation et ingénierie / ingéniérie système"/>
                  <w:listItem w:displayText="Organisation et ingénierie / installations et moyens généraux" w:value="Organisation et ingénierie / installations et moyens généraux"/>
                  <w:listItem w:displayText="Organisation et ingénierie / qualité" w:value="Organisation et ingénierie / qualité"/>
                  <w:listItem w:displayText="Organisation et ingénierie / radioprotection" w:value="Organisation et ingénierie / radioprotection"/>
                  <w:listItem w:displayText="Organisation et ingénierie / règlementation environnement" w:value="Organisation et ingénierie / règlementation environnement"/>
                  <w:listItem w:displayText="Organisation et ingénierie / règlementation santé publique" w:value="Organisation et ingénierie / règlementation santé publique"/>
                  <w:listItem w:displayText="Organisation et ingénierie / règlementation transport" w:value="Organisation et ingénierie / règlementation transport"/>
                  <w:listItem w:displayText="Organisation et ingénierie / règlementation travailleur" w:value="Organisation et ingénierie / règlementation travailleur"/>
                  <w:listItem w:displayText="Organisation et ingénierie / sécurité et risques industriels" w:value="Organisation et ingénierie / sécurité et risques industriels"/>
                  <w:listItem w:displayText="Organisation et ingénierie / sûreté nucléaire" w:value="Organisation et ingénierie / sûreté nucléaire"/>
                  <w:listItem w:displayText="Organisation et ingénierie / sûreté nucléaire et radioprotection" w:value="Organisation et ingénierie / sûreté nucléaire et radioprotection"/>
                  <w:listItem w:displayText="Organisation et ingénierie / techniques de protection contre l'exposition externe" w:value="Organisation et ingénierie / techniques de protection contre l'exposition externe"/>
                  <w:listItem w:displayText="Organisation et ingénierie / techniques de protection contre l'exposition interne" w:value="Organisation et ingénierie / techniques de protection contre l'exposition interne"/>
                  <w:listItem w:displayText="Organisation et ingénierie / ventilation" w:value="Organisation et ingénierie / ventilation"/>
                </w:dropDownList>
              </w:sdtPr>
              <w:sdtContent>
                <w:r>
                  <w:rPr>
                    <w:color w:val="808080" w:themeColor="background1" w:themeShade="80"/>
                    <w:sz w:val="20"/>
                    <w:szCs w:val="20"/>
                  </w:rPr>
                  <w:t>Choisissez un élément.</w:t>
                </w:r>
              </w:sdtContent>
            </w:sdt>
          </w:p>
        </w:tc>
      </w:tr>
      <w:tr w:rsidR="00D456C7" w:rsidRPr="00B849D4" w14:paraId="067CB42C" w14:textId="77777777" w:rsidTr="002F5D7D">
        <w:tblPrEx>
          <w:tblCellMar>
            <w:left w:w="71" w:type="dxa"/>
            <w:right w:w="71" w:type="dxa"/>
          </w:tblCellMar>
        </w:tblPrEx>
        <w:trPr>
          <w:cantSplit/>
          <w:trHeight w:val="454"/>
        </w:trPr>
        <w:tc>
          <w:tcPr>
            <w:tcW w:w="4253" w:type="dxa"/>
            <w:vAlign w:val="center"/>
          </w:tcPr>
          <w:p w14:paraId="48EDE48E" w14:textId="47841DB6" w:rsidR="00D456C7" w:rsidRPr="00F81DD2" w:rsidRDefault="002F5D7D" w:rsidP="00786DDE">
            <w:pPr>
              <w:jc w:val="left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F81DD2">
              <w:rPr>
                <w:rFonts w:asciiTheme="minorHAnsi" w:hAnsiTheme="minorHAnsi" w:cstheme="minorHAnsi"/>
                <w:bCs/>
                <w:sz w:val="18"/>
                <w:szCs w:val="18"/>
              </w:rPr>
              <w:t>Diplômes ou formation / expérience professionnelle</w:t>
            </w:r>
          </w:p>
        </w:tc>
        <w:tc>
          <w:tcPr>
            <w:tcW w:w="5812" w:type="dxa"/>
            <w:vAlign w:val="center"/>
          </w:tcPr>
          <w:p w14:paraId="6965EE88" w14:textId="480309B3" w:rsidR="00D456C7" w:rsidRPr="00F81DD2" w:rsidRDefault="004461B3" w:rsidP="002F5D7D">
            <w:pPr>
              <w:jc w:val="left"/>
              <w:rPr>
                <w:rFonts w:asciiTheme="minorHAnsi" w:hAnsiTheme="minorHAnsi" w:cstheme="minorHAnsi"/>
                <w:iCs/>
                <w:sz w:val="16"/>
                <w:szCs w:val="16"/>
              </w:rPr>
            </w:pPr>
            <w:sdt>
              <w:sdtPr>
                <w:rPr>
                  <w:color w:val="808080" w:themeColor="background1" w:themeShade="80"/>
                  <w:sz w:val="20"/>
                  <w:szCs w:val="20"/>
                </w:rPr>
                <w:alias w:val="Diplome"/>
                <w:tag w:val="Diplome"/>
                <w:id w:val="-1681344071"/>
                <w:placeholder>
                  <w:docPart w:val="ED211F32CE4349A588E77804522728A9"/>
                </w:placeholder>
                <w:showingPlcHdr/>
                <w:dropDownList>
                  <w:listItem w:value="Choisissez un élément."/>
                  <w:listItem w:displayText="Bac" w:value="Bac"/>
                  <w:listItem w:displayText="Bac +2" w:value="Bac +2"/>
                  <w:listItem w:displayText="Bac +3" w:value="Bac +3"/>
                  <w:listItem w:displayText="Bac +4" w:value="Bac +4"/>
                  <w:listItem w:displayText="Bac +5" w:value="Bac +5"/>
                  <w:listItem w:displayText="Bac +8" w:value="Bac +8"/>
                </w:dropDownList>
              </w:sdtPr>
              <w:sdtContent>
                <w:r w:rsidRPr="00094141">
                  <w:rPr>
                    <w:rStyle w:val="Textedelespacerserv"/>
                    <w:sz w:val="20"/>
                    <w:szCs w:val="20"/>
                  </w:rPr>
                  <w:t>Choisissez un élément.</w:t>
                </w:r>
              </w:sdtContent>
            </w:sdt>
          </w:p>
        </w:tc>
      </w:tr>
      <w:tr w:rsidR="00D456C7" w:rsidRPr="00B849D4" w14:paraId="6CA321BC" w14:textId="77777777" w:rsidTr="002F5D7D">
        <w:tblPrEx>
          <w:tblCellMar>
            <w:left w:w="71" w:type="dxa"/>
            <w:right w:w="71" w:type="dxa"/>
          </w:tblCellMar>
        </w:tblPrEx>
        <w:trPr>
          <w:cantSplit/>
          <w:trHeight w:val="397"/>
        </w:trPr>
        <w:tc>
          <w:tcPr>
            <w:tcW w:w="4253" w:type="dxa"/>
            <w:vAlign w:val="center"/>
          </w:tcPr>
          <w:p w14:paraId="7918AA83" w14:textId="646F626A" w:rsidR="00D456C7" w:rsidRPr="00F81DD2" w:rsidRDefault="002F5D7D" w:rsidP="00786DDE">
            <w:pPr>
              <w:jc w:val="left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F81DD2">
              <w:rPr>
                <w:rFonts w:asciiTheme="minorHAnsi" w:hAnsiTheme="minorHAnsi" w:cstheme="minorHAnsi"/>
                <w:sz w:val="18"/>
                <w:szCs w:val="18"/>
              </w:rPr>
              <w:t>Durée expérience professionnelle</w:t>
            </w:r>
          </w:p>
        </w:tc>
        <w:tc>
          <w:tcPr>
            <w:tcW w:w="5812" w:type="dxa"/>
            <w:vAlign w:val="center"/>
          </w:tcPr>
          <w:p w14:paraId="42525C13" w14:textId="4E7D57F9" w:rsidR="00D456C7" w:rsidRPr="00F81DD2" w:rsidRDefault="004461B3" w:rsidP="002F5D7D">
            <w:pPr>
              <w:jc w:val="left"/>
              <w:rPr>
                <w:rFonts w:asciiTheme="minorHAnsi" w:hAnsiTheme="minorHAnsi" w:cstheme="minorHAnsi"/>
                <w:iCs/>
                <w:sz w:val="16"/>
                <w:szCs w:val="16"/>
              </w:rPr>
            </w:pPr>
            <w:sdt>
              <w:sdtPr>
                <w:rPr>
                  <w:sz w:val="20"/>
                  <w:szCs w:val="20"/>
                </w:rPr>
                <w:alias w:val="DureeExperiencePro"/>
                <w:tag w:val="DureeExperiencePro"/>
                <w:id w:val="714624173"/>
                <w:placeholder>
                  <w:docPart w:val="48B97C2CFC4742449EE25DC917617384"/>
                </w:placeholder>
              </w:sdtPr>
              <w:sdtContent>
                <w:r w:rsidRPr="00094141">
                  <w:rPr>
                    <w:color w:val="808080" w:themeColor="background1" w:themeShade="80"/>
                    <w:sz w:val="20"/>
                    <w:szCs w:val="20"/>
                  </w:rPr>
                  <w:t>0</w:t>
                </w:r>
              </w:sdtContent>
            </w:sdt>
            <w:r w:rsidRPr="00094141">
              <w:rPr>
                <w:sz w:val="20"/>
                <w:szCs w:val="20"/>
              </w:rPr>
              <w:t xml:space="preserve">  ans</w:t>
            </w:r>
          </w:p>
        </w:tc>
      </w:tr>
      <w:tr w:rsidR="00D456C7" w:rsidRPr="00B849D4" w14:paraId="27ED8D2A" w14:textId="77777777" w:rsidTr="00AD7E44">
        <w:tblPrEx>
          <w:tblCellMar>
            <w:left w:w="70" w:type="dxa"/>
            <w:right w:w="70" w:type="dxa"/>
          </w:tblCellMar>
        </w:tblPrEx>
        <w:trPr>
          <w:cantSplit/>
          <w:trHeight w:val="397"/>
        </w:trPr>
        <w:tc>
          <w:tcPr>
            <w:tcW w:w="4253" w:type="dxa"/>
            <w:vAlign w:val="center"/>
          </w:tcPr>
          <w:p w14:paraId="49522B86" w14:textId="6B31C909" w:rsidR="00D456C7" w:rsidRPr="00F81DD2" w:rsidRDefault="002F5D7D" w:rsidP="00786DDE">
            <w:pPr>
              <w:jc w:val="left"/>
              <w:rPr>
                <w:rFonts w:asciiTheme="minorHAnsi" w:hAnsiTheme="minorHAnsi" w:cstheme="minorHAnsi"/>
                <w:bCs/>
                <w:noProof/>
                <w:color w:val="FF0000"/>
                <w:sz w:val="18"/>
                <w:szCs w:val="18"/>
              </w:rPr>
            </w:pPr>
            <w:r w:rsidRPr="00F81DD2">
              <w:rPr>
                <w:rFonts w:asciiTheme="minorHAnsi" w:hAnsiTheme="minorHAnsi" w:cstheme="minorHAnsi"/>
                <w:bCs/>
                <w:noProof/>
                <w:sz w:val="18"/>
                <w:szCs w:val="18"/>
              </w:rPr>
              <w:t xml:space="preserve">Niveau d’expertise </w:t>
            </w:r>
          </w:p>
        </w:tc>
        <w:tc>
          <w:tcPr>
            <w:tcW w:w="5812" w:type="dxa"/>
            <w:vAlign w:val="center"/>
          </w:tcPr>
          <w:p w14:paraId="705C81D4" w14:textId="6FE23514" w:rsidR="00D456C7" w:rsidRPr="00F81DD2" w:rsidRDefault="00723144" w:rsidP="00AD7E44">
            <w:pPr>
              <w:jc w:val="left"/>
              <w:rPr>
                <w:rFonts w:asciiTheme="minorHAnsi" w:hAnsiTheme="minorHAnsi" w:cstheme="minorHAnsi"/>
                <w:b/>
                <w:color w:val="FF0000"/>
                <w:sz w:val="18"/>
                <w:szCs w:val="18"/>
              </w:rPr>
            </w:pPr>
            <w:sdt>
              <w:sdtPr>
                <w:rPr>
                  <w:rFonts w:asciiTheme="minorHAnsi" w:hAnsiTheme="minorHAnsi" w:cstheme="minorHAnsi"/>
                  <w:sz w:val="18"/>
                  <w:szCs w:val="18"/>
                </w:rPr>
                <w:id w:val="-573350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0B38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 w:rsidR="00C10B38" w:rsidRPr="00B849D4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C10B38">
              <w:rPr>
                <w:rFonts w:asciiTheme="minorHAnsi" w:hAnsiTheme="minorHAnsi" w:cstheme="minorHAnsi"/>
                <w:sz w:val="18"/>
                <w:szCs w:val="18"/>
              </w:rPr>
              <w:t xml:space="preserve">Interne employeur </w:t>
            </w:r>
            <w:sdt>
              <w:sdtPr>
                <w:rPr>
                  <w:rFonts w:asciiTheme="minorHAnsi" w:hAnsiTheme="minorHAnsi" w:cstheme="minorHAnsi"/>
                  <w:sz w:val="18"/>
                  <w:szCs w:val="18"/>
                </w:rPr>
                <w:id w:val="-16420326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0B38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 w:rsidR="00C10B38">
              <w:rPr>
                <w:rFonts w:asciiTheme="minorHAnsi" w:hAnsiTheme="minorHAnsi" w:cstheme="minorHAnsi"/>
                <w:sz w:val="18"/>
                <w:szCs w:val="18"/>
              </w:rPr>
              <w:t xml:space="preserve"> National </w:t>
            </w:r>
            <w:sdt>
              <w:sdtPr>
                <w:rPr>
                  <w:rFonts w:asciiTheme="minorHAnsi" w:hAnsiTheme="minorHAnsi" w:cstheme="minorHAnsi"/>
                  <w:sz w:val="18"/>
                  <w:szCs w:val="18"/>
                </w:rPr>
                <w:id w:val="522794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0B38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 w:rsidR="00C10B38">
              <w:rPr>
                <w:rFonts w:asciiTheme="minorHAnsi" w:hAnsiTheme="minorHAnsi" w:cstheme="minorHAnsi"/>
                <w:sz w:val="18"/>
                <w:szCs w:val="18"/>
              </w:rPr>
              <w:t xml:space="preserve"> International</w:t>
            </w:r>
          </w:p>
        </w:tc>
      </w:tr>
      <w:tr w:rsidR="002F5D7D" w:rsidRPr="00B849D4" w14:paraId="20452466" w14:textId="77777777" w:rsidTr="00697941">
        <w:tblPrEx>
          <w:tblCellMar>
            <w:left w:w="70" w:type="dxa"/>
            <w:right w:w="70" w:type="dxa"/>
          </w:tblCellMar>
        </w:tblPrEx>
        <w:trPr>
          <w:cantSplit/>
          <w:trHeight w:val="397"/>
        </w:trPr>
        <w:tc>
          <w:tcPr>
            <w:tcW w:w="10065" w:type="dxa"/>
            <w:gridSpan w:val="2"/>
            <w:shd w:val="clear" w:color="auto" w:fill="EEE0EE" w:themeFill="accent3" w:themeFillTint="33"/>
            <w:vAlign w:val="center"/>
          </w:tcPr>
          <w:p w14:paraId="40CD5510" w14:textId="3D9F9693" w:rsidR="002F5D7D" w:rsidRPr="00F81DD2" w:rsidRDefault="002F5D7D" w:rsidP="002F5D7D">
            <w:pPr>
              <w:spacing w:before="60"/>
              <w:jc w:val="center"/>
              <w:rPr>
                <w:rFonts w:asciiTheme="minorHAnsi" w:hAnsiTheme="minorHAnsi" w:cstheme="minorHAnsi"/>
                <w:b/>
                <w:color w:val="FF0000"/>
                <w:sz w:val="24"/>
              </w:rPr>
            </w:pPr>
            <w:r w:rsidRPr="00F81DD2">
              <w:rPr>
                <w:rFonts w:asciiTheme="minorHAnsi" w:hAnsiTheme="minorHAnsi" w:cstheme="minorHAnsi"/>
                <w:b/>
                <w:sz w:val="24"/>
              </w:rPr>
              <w:t>COMPETENCES TRANSVERSES PEDAGOGIQUES</w:t>
            </w:r>
          </w:p>
        </w:tc>
      </w:tr>
      <w:tr w:rsidR="002F5D7D" w:rsidRPr="00B849D4" w14:paraId="1D072F78" w14:textId="77777777" w:rsidTr="002F5D7D">
        <w:tblPrEx>
          <w:tblCellMar>
            <w:left w:w="70" w:type="dxa"/>
            <w:right w:w="70" w:type="dxa"/>
          </w:tblCellMar>
        </w:tblPrEx>
        <w:trPr>
          <w:cantSplit/>
          <w:trHeight w:val="397"/>
        </w:trPr>
        <w:tc>
          <w:tcPr>
            <w:tcW w:w="4253" w:type="dxa"/>
            <w:shd w:val="clear" w:color="auto" w:fill="auto"/>
            <w:vAlign w:val="center"/>
          </w:tcPr>
          <w:p w14:paraId="7B2FFEBF" w14:textId="0362CD22" w:rsidR="002F5D7D" w:rsidRPr="00F81DD2" w:rsidRDefault="00E13DDE" w:rsidP="002F5D7D">
            <w:pPr>
              <w:spacing w:before="60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F81DD2">
              <w:rPr>
                <w:rFonts w:asciiTheme="minorHAnsi" w:hAnsiTheme="minorHAnsi" w:cstheme="minorHAnsi"/>
                <w:bCs/>
                <w:sz w:val="18"/>
                <w:szCs w:val="18"/>
              </w:rPr>
              <w:t>Nombre d’heures / jours animés (en moyenne par an)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43BF4D59" w14:textId="696FA594" w:rsidR="002F5D7D" w:rsidRPr="00F81DD2" w:rsidRDefault="002F5D7D" w:rsidP="002F5D7D">
            <w:pPr>
              <w:spacing w:before="60"/>
              <w:jc w:val="left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2F5D7D" w:rsidRPr="00B849D4" w14:paraId="49C0819D" w14:textId="77777777" w:rsidTr="00472F15">
        <w:tblPrEx>
          <w:tblCellMar>
            <w:left w:w="70" w:type="dxa"/>
            <w:right w:w="70" w:type="dxa"/>
          </w:tblCellMar>
        </w:tblPrEx>
        <w:trPr>
          <w:cantSplit/>
          <w:trHeight w:val="624"/>
        </w:trPr>
        <w:tc>
          <w:tcPr>
            <w:tcW w:w="4253" w:type="dxa"/>
            <w:shd w:val="clear" w:color="auto" w:fill="auto"/>
            <w:vAlign w:val="center"/>
          </w:tcPr>
          <w:p w14:paraId="378AF898" w14:textId="5FAB93E3" w:rsidR="002F5D7D" w:rsidRPr="00F81DD2" w:rsidRDefault="00E13DDE" w:rsidP="002F5D7D">
            <w:pPr>
              <w:spacing w:before="60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F81DD2">
              <w:rPr>
                <w:rFonts w:asciiTheme="minorHAnsi" w:hAnsiTheme="minorHAnsi" w:cstheme="minorHAnsi"/>
                <w:bCs/>
                <w:sz w:val="18"/>
                <w:szCs w:val="18"/>
              </w:rPr>
              <w:t>Nombre de jours de formations suivies en pédagogie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38C0711F" w14:textId="0223EEC0" w:rsidR="002F5D7D" w:rsidRPr="00F81DD2" w:rsidRDefault="002F5D7D" w:rsidP="002F5D7D">
            <w:pPr>
              <w:spacing w:before="60"/>
              <w:jc w:val="left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2F5D7D" w:rsidRPr="00B849D4" w14:paraId="23C84EE5" w14:textId="77777777" w:rsidTr="002F5D7D">
        <w:tblPrEx>
          <w:tblCellMar>
            <w:left w:w="70" w:type="dxa"/>
            <w:right w:w="70" w:type="dxa"/>
          </w:tblCellMar>
        </w:tblPrEx>
        <w:trPr>
          <w:cantSplit/>
          <w:trHeight w:val="397"/>
        </w:trPr>
        <w:tc>
          <w:tcPr>
            <w:tcW w:w="4253" w:type="dxa"/>
            <w:shd w:val="clear" w:color="auto" w:fill="auto"/>
            <w:vAlign w:val="center"/>
          </w:tcPr>
          <w:p w14:paraId="52618479" w14:textId="3F86176A" w:rsidR="002F5D7D" w:rsidRPr="00F81DD2" w:rsidRDefault="00472F15" w:rsidP="002F5D7D">
            <w:pPr>
              <w:spacing w:before="60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F81DD2">
              <w:rPr>
                <w:rFonts w:asciiTheme="minorHAnsi" w:hAnsiTheme="minorHAnsi" w:cstheme="minorHAnsi"/>
                <w:bCs/>
                <w:sz w:val="18"/>
                <w:szCs w:val="18"/>
              </w:rPr>
              <w:t>Profils apprenants formés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79393C39" w14:textId="16478FBA" w:rsidR="002F5D7D" w:rsidRPr="00F81DD2" w:rsidRDefault="002F5D7D" w:rsidP="002F5D7D">
            <w:pPr>
              <w:spacing w:before="60"/>
              <w:jc w:val="left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472F15" w:rsidRPr="00B849D4" w14:paraId="4CDF1C7D" w14:textId="77777777" w:rsidTr="00472F15">
        <w:tblPrEx>
          <w:tblCellMar>
            <w:left w:w="70" w:type="dxa"/>
            <w:right w:w="70" w:type="dxa"/>
          </w:tblCellMar>
        </w:tblPrEx>
        <w:trPr>
          <w:cantSplit/>
          <w:trHeight w:val="567"/>
        </w:trPr>
        <w:tc>
          <w:tcPr>
            <w:tcW w:w="4253" w:type="dxa"/>
            <w:shd w:val="clear" w:color="auto" w:fill="auto"/>
            <w:vAlign w:val="center"/>
          </w:tcPr>
          <w:p w14:paraId="27383F33" w14:textId="43EDD54D" w:rsidR="00472F15" w:rsidRPr="00F81DD2" w:rsidRDefault="00472F15" w:rsidP="002F5D7D">
            <w:pPr>
              <w:spacing w:before="60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F81DD2">
              <w:rPr>
                <w:rFonts w:asciiTheme="minorHAnsi" w:hAnsiTheme="minorHAnsi" w:cstheme="minorHAnsi"/>
                <w:bCs/>
                <w:sz w:val="18"/>
                <w:szCs w:val="18"/>
              </w:rPr>
              <w:t>Outils numériques utilisés (</w:t>
            </w:r>
            <w:proofErr w:type="spellStart"/>
            <w:r w:rsidRPr="00F81DD2">
              <w:rPr>
                <w:rFonts w:asciiTheme="minorHAnsi" w:hAnsiTheme="minorHAnsi" w:cstheme="minorHAnsi"/>
                <w:bCs/>
                <w:sz w:val="18"/>
                <w:szCs w:val="18"/>
              </w:rPr>
              <w:t>Serious</w:t>
            </w:r>
            <w:proofErr w:type="spellEnd"/>
            <w:r w:rsidRPr="00F81DD2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 </w:t>
            </w:r>
            <w:proofErr w:type="spellStart"/>
            <w:r w:rsidRPr="00F81DD2">
              <w:rPr>
                <w:rFonts w:asciiTheme="minorHAnsi" w:hAnsiTheme="minorHAnsi" w:cstheme="minorHAnsi"/>
                <w:bCs/>
                <w:sz w:val="18"/>
                <w:szCs w:val="18"/>
              </w:rPr>
              <w:t>game</w:t>
            </w:r>
            <w:proofErr w:type="spellEnd"/>
            <w:r w:rsidRPr="00F81DD2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, </w:t>
            </w:r>
            <w:proofErr w:type="spellStart"/>
            <w:r w:rsidRPr="00F81DD2">
              <w:rPr>
                <w:rFonts w:asciiTheme="minorHAnsi" w:hAnsiTheme="minorHAnsi" w:cstheme="minorHAnsi"/>
                <w:bCs/>
                <w:sz w:val="18"/>
                <w:szCs w:val="18"/>
              </w:rPr>
              <w:t>blended-learning</w:t>
            </w:r>
            <w:proofErr w:type="spellEnd"/>
            <w:r w:rsidRPr="00F81DD2">
              <w:rPr>
                <w:rFonts w:asciiTheme="minorHAnsi" w:hAnsiTheme="minorHAnsi" w:cstheme="minorHAnsi"/>
                <w:bCs/>
                <w:sz w:val="18"/>
                <w:szCs w:val="18"/>
              </w:rPr>
              <w:t>)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33DD53A8" w14:textId="77777777" w:rsidR="00472F15" w:rsidRPr="00F81DD2" w:rsidRDefault="00472F15" w:rsidP="002F5D7D">
            <w:pPr>
              <w:spacing w:before="60"/>
              <w:jc w:val="left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472F15" w:rsidRPr="00B849D4" w14:paraId="2D7EEDD1" w14:textId="77777777" w:rsidTr="00472F15">
        <w:tblPrEx>
          <w:tblCellMar>
            <w:left w:w="70" w:type="dxa"/>
            <w:right w:w="70" w:type="dxa"/>
          </w:tblCellMar>
        </w:tblPrEx>
        <w:trPr>
          <w:cantSplit/>
          <w:trHeight w:val="567"/>
        </w:trPr>
        <w:tc>
          <w:tcPr>
            <w:tcW w:w="4253" w:type="dxa"/>
            <w:shd w:val="clear" w:color="auto" w:fill="auto"/>
            <w:vAlign w:val="center"/>
          </w:tcPr>
          <w:p w14:paraId="37434019" w14:textId="5B7A19EC" w:rsidR="00472F15" w:rsidRPr="00F81DD2" w:rsidRDefault="00472F15" w:rsidP="002F5D7D">
            <w:pPr>
              <w:spacing w:before="60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F81DD2">
              <w:rPr>
                <w:rFonts w:asciiTheme="minorHAnsi" w:hAnsiTheme="minorHAnsi" w:cstheme="minorHAnsi"/>
                <w:bCs/>
                <w:sz w:val="18"/>
                <w:szCs w:val="18"/>
              </w:rPr>
              <w:t>Nombre d’heures / jours passés en conception de séquence de formation (moyenne par an)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29FEC2AB" w14:textId="77777777" w:rsidR="00472F15" w:rsidRPr="00F81DD2" w:rsidRDefault="00472F15" w:rsidP="002F5D7D">
            <w:pPr>
              <w:spacing w:before="60"/>
              <w:jc w:val="left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472F15" w:rsidRPr="00B849D4" w14:paraId="3BC57376" w14:textId="77777777" w:rsidTr="00472F15">
        <w:tblPrEx>
          <w:tblCellMar>
            <w:left w:w="70" w:type="dxa"/>
            <w:right w:w="70" w:type="dxa"/>
          </w:tblCellMar>
        </w:tblPrEx>
        <w:trPr>
          <w:cantSplit/>
          <w:trHeight w:val="567"/>
        </w:trPr>
        <w:tc>
          <w:tcPr>
            <w:tcW w:w="4253" w:type="dxa"/>
            <w:shd w:val="clear" w:color="auto" w:fill="auto"/>
            <w:vAlign w:val="center"/>
          </w:tcPr>
          <w:p w14:paraId="75907EDA" w14:textId="49810300" w:rsidR="00472F15" w:rsidRPr="00F81DD2" w:rsidRDefault="00472F15" w:rsidP="002F5D7D">
            <w:pPr>
              <w:spacing w:before="60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F81DD2">
              <w:rPr>
                <w:rFonts w:asciiTheme="minorHAnsi" w:hAnsiTheme="minorHAnsi" w:cstheme="minorHAnsi"/>
                <w:bCs/>
                <w:sz w:val="18"/>
                <w:szCs w:val="18"/>
              </w:rPr>
              <w:t>Nombre de jours de formations suivies en ingénierie pédagogique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435F5826" w14:textId="77777777" w:rsidR="00472F15" w:rsidRPr="00F81DD2" w:rsidRDefault="00472F15" w:rsidP="002F5D7D">
            <w:pPr>
              <w:spacing w:before="60"/>
              <w:jc w:val="left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B72BE2" w:rsidRPr="00B849D4" w14:paraId="2E352FF5" w14:textId="77777777" w:rsidTr="00472F15">
        <w:tblPrEx>
          <w:tblCellMar>
            <w:left w:w="70" w:type="dxa"/>
            <w:right w:w="70" w:type="dxa"/>
          </w:tblCellMar>
        </w:tblPrEx>
        <w:trPr>
          <w:cantSplit/>
          <w:trHeight w:val="567"/>
        </w:trPr>
        <w:tc>
          <w:tcPr>
            <w:tcW w:w="4253" w:type="dxa"/>
            <w:shd w:val="clear" w:color="auto" w:fill="auto"/>
            <w:vAlign w:val="center"/>
          </w:tcPr>
          <w:p w14:paraId="4A853F41" w14:textId="71CA07F4" w:rsidR="00B72BE2" w:rsidRPr="00F81DD2" w:rsidRDefault="00B72BE2" w:rsidP="002F5D7D">
            <w:pPr>
              <w:spacing w:before="60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F81DD2">
              <w:rPr>
                <w:rFonts w:asciiTheme="minorHAnsi" w:hAnsiTheme="minorHAnsi" w:cstheme="minorHAnsi"/>
                <w:bCs/>
                <w:sz w:val="18"/>
                <w:szCs w:val="18"/>
              </w:rPr>
              <w:t>Nombre d’année d’expérience en conception de dispositifs de formations (création et coordination)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74D86F5D" w14:textId="77777777" w:rsidR="00B72BE2" w:rsidRPr="00F81DD2" w:rsidRDefault="00B72BE2" w:rsidP="002F5D7D">
            <w:pPr>
              <w:spacing w:before="60"/>
              <w:jc w:val="left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B72BE2" w:rsidRPr="00B849D4" w14:paraId="38001A3B" w14:textId="77777777" w:rsidTr="00472F15">
        <w:tblPrEx>
          <w:tblCellMar>
            <w:left w:w="70" w:type="dxa"/>
            <w:right w:w="70" w:type="dxa"/>
          </w:tblCellMar>
        </w:tblPrEx>
        <w:trPr>
          <w:cantSplit/>
          <w:trHeight w:val="567"/>
        </w:trPr>
        <w:tc>
          <w:tcPr>
            <w:tcW w:w="4253" w:type="dxa"/>
            <w:shd w:val="clear" w:color="auto" w:fill="auto"/>
            <w:vAlign w:val="center"/>
          </w:tcPr>
          <w:p w14:paraId="14A308EF" w14:textId="10750122" w:rsidR="00B72BE2" w:rsidRPr="00F81DD2" w:rsidRDefault="00B72BE2" w:rsidP="002F5D7D">
            <w:pPr>
              <w:spacing w:before="60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F81DD2">
              <w:rPr>
                <w:rFonts w:asciiTheme="minorHAnsi" w:hAnsiTheme="minorHAnsi" w:cstheme="minorHAnsi"/>
                <w:bCs/>
                <w:sz w:val="18"/>
                <w:szCs w:val="18"/>
              </w:rPr>
              <w:t>Nombre de jours de formation suivie en ingénierie de formation (conception de dispositifs de formation)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4D9A6ACD" w14:textId="77777777" w:rsidR="00B72BE2" w:rsidRPr="00F81DD2" w:rsidRDefault="00B72BE2" w:rsidP="002F5D7D">
            <w:pPr>
              <w:spacing w:before="60"/>
              <w:jc w:val="left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B72BE2" w:rsidRPr="00B849D4" w14:paraId="3A4828AE" w14:textId="77777777" w:rsidTr="00472F15">
        <w:tblPrEx>
          <w:tblCellMar>
            <w:left w:w="70" w:type="dxa"/>
            <w:right w:w="70" w:type="dxa"/>
          </w:tblCellMar>
        </w:tblPrEx>
        <w:trPr>
          <w:cantSplit/>
          <w:trHeight w:val="567"/>
        </w:trPr>
        <w:tc>
          <w:tcPr>
            <w:tcW w:w="4253" w:type="dxa"/>
            <w:shd w:val="clear" w:color="auto" w:fill="auto"/>
            <w:vAlign w:val="center"/>
          </w:tcPr>
          <w:p w14:paraId="0088E12F" w14:textId="73A8BE35" w:rsidR="00B72BE2" w:rsidRPr="00F81DD2" w:rsidRDefault="00B72BE2" w:rsidP="002F5D7D">
            <w:pPr>
              <w:spacing w:before="60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F81DD2">
              <w:rPr>
                <w:rFonts w:asciiTheme="minorHAnsi" w:hAnsiTheme="minorHAnsi" w:cstheme="minorHAnsi"/>
                <w:bCs/>
                <w:sz w:val="18"/>
                <w:szCs w:val="18"/>
              </w:rPr>
              <w:t>Profils apprenants des dispositifs de formations précédemment conçus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1E338A2A" w14:textId="77777777" w:rsidR="00B72BE2" w:rsidRPr="00F81DD2" w:rsidRDefault="00B72BE2" w:rsidP="002F5D7D">
            <w:pPr>
              <w:spacing w:before="60"/>
              <w:jc w:val="left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B72BE2" w:rsidRPr="00B849D4" w14:paraId="54A3D5F4" w14:textId="77777777" w:rsidTr="00472F15">
        <w:tblPrEx>
          <w:tblCellMar>
            <w:left w:w="70" w:type="dxa"/>
            <w:right w:w="70" w:type="dxa"/>
          </w:tblCellMar>
        </w:tblPrEx>
        <w:trPr>
          <w:cantSplit/>
          <w:trHeight w:val="567"/>
        </w:trPr>
        <w:tc>
          <w:tcPr>
            <w:tcW w:w="4253" w:type="dxa"/>
            <w:shd w:val="clear" w:color="auto" w:fill="auto"/>
            <w:vAlign w:val="center"/>
          </w:tcPr>
          <w:p w14:paraId="1AED0333" w14:textId="4DD9884B" w:rsidR="00B72BE2" w:rsidRPr="00F81DD2" w:rsidRDefault="00B72BE2" w:rsidP="002F5D7D">
            <w:pPr>
              <w:spacing w:before="60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F81DD2">
              <w:rPr>
                <w:rFonts w:asciiTheme="minorHAnsi" w:hAnsiTheme="minorHAnsi" w:cstheme="minorHAnsi"/>
                <w:bCs/>
                <w:sz w:val="18"/>
                <w:szCs w:val="18"/>
              </w:rPr>
              <w:t>Nombre d’années d’expérience en tant que tuteur académique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11A07B38" w14:textId="77777777" w:rsidR="00B72BE2" w:rsidRPr="00F81DD2" w:rsidRDefault="00B72BE2" w:rsidP="002F5D7D">
            <w:pPr>
              <w:spacing w:before="60"/>
              <w:jc w:val="left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B72BE2" w:rsidRPr="00B849D4" w14:paraId="146A0886" w14:textId="77777777" w:rsidTr="00472F15">
        <w:tblPrEx>
          <w:tblCellMar>
            <w:left w:w="70" w:type="dxa"/>
            <w:right w:w="70" w:type="dxa"/>
          </w:tblCellMar>
        </w:tblPrEx>
        <w:trPr>
          <w:cantSplit/>
          <w:trHeight w:val="567"/>
        </w:trPr>
        <w:tc>
          <w:tcPr>
            <w:tcW w:w="4253" w:type="dxa"/>
            <w:shd w:val="clear" w:color="auto" w:fill="auto"/>
            <w:vAlign w:val="center"/>
          </w:tcPr>
          <w:p w14:paraId="420176A9" w14:textId="75861B1F" w:rsidR="00B72BE2" w:rsidRPr="00F81DD2" w:rsidRDefault="00B72BE2" w:rsidP="002F5D7D">
            <w:pPr>
              <w:spacing w:before="60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F81DD2">
              <w:rPr>
                <w:rFonts w:asciiTheme="minorHAnsi" w:hAnsiTheme="minorHAnsi" w:cstheme="minorHAnsi"/>
                <w:bCs/>
                <w:sz w:val="18"/>
                <w:szCs w:val="18"/>
              </w:rPr>
              <w:t>Nombre de jours de formations suivies en ingénierie de compétences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4D320EAE" w14:textId="77777777" w:rsidR="00B72BE2" w:rsidRPr="00F81DD2" w:rsidRDefault="00B72BE2" w:rsidP="002F5D7D">
            <w:pPr>
              <w:spacing w:before="60"/>
              <w:jc w:val="left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B72BE2" w:rsidRPr="00B849D4" w14:paraId="779B2441" w14:textId="77777777" w:rsidTr="00472F15">
        <w:tblPrEx>
          <w:tblCellMar>
            <w:left w:w="70" w:type="dxa"/>
            <w:right w:w="70" w:type="dxa"/>
          </w:tblCellMar>
        </w:tblPrEx>
        <w:trPr>
          <w:cantSplit/>
          <w:trHeight w:val="567"/>
        </w:trPr>
        <w:tc>
          <w:tcPr>
            <w:tcW w:w="4253" w:type="dxa"/>
            <w:shd w:val="clear" w:color="auto" w:fill="auto"/>
            <w:vAlign w:val="center"/>
          </w:tcPr>
          <w:p w14:paraId="1934EAD1" w14:textId="3B3B9554" w:rsidR="00B72BE2" w:rsidRPr="00F81DD2" w:rsidRDefault="00B72BE2" w:rsidP="002F5D7D">
            <w:pPr>
              <w:spacing w:before="60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F81DD2">
              <w:rPr>
                <w:rFonts w:asciiTheme="minorHAnsi" w:hAnsiTheme="minorHAnsi" w:cstheme="minorHAnsi"/>
                <w:bCs/>
                <w:sz w:val="18"/>
                <w:szCs w:val="18"/>
              </w:rPr>
              <w:t>Nombre de référentiels d’activité, de compétence et d’évaluation réalisés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1E211E7B" w14:textId="77777777" w:rsidR="00B72BE2" w:rsidRPr="00F81DD2" w:rsidRDefault="00B72BE2" w:rsidP="002F5D7D">
            <w:pPr>
              <w:spacing w:before="60"/>
              <w:jc w:val="left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B72BE2" w:rsidRPr="00B849D4" w14:paraId="77D6F114" w14:textId="77777777" w:rsidTr="00697941">
        <w:tblPrEx>
          <w:tblCellMar>
            <w:left w:w="70" w:type="dxa"/>
            <w:right w:w="70" w:type="dxa"/>
          </w:tblCellMar>
        </w:tblPrEx>
        <w:trPr>
          <w:cantSplit/>
          <w:trHeight w:val="397"/>
        </w:trPr>
        <w:tc>
          <w:tcPr>
            <w:tcW w:w="10065" w:type="dxa"/>
            <w:gridSpan w:val="2"/>
            <w:shd w:val="clear" w:color="auto" w:fill="EEE0EE" w:themeFill="accent3" w:themeFillTint="33"/>
            <w:vAlign w:val="center"/>
          </w:tcPr>
          <w:p w14:paraId="3BB05C6F" w14:textId="1A2118A0" w:rsidR="00B72BE2" w:rsidRPr="00F81DD2" w:rsidRDefault="00B72BE2" w:rsidP="00B72BE2">
            <w:pPr>
              <w:spacing w:before="60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F81DD2">
              <w:rPr>
                <w:rFonts w:asciiTheme="minorHAnsi" w:hAnsiTheme="minorHAnsi" w:cstheme="minorHAnsi"/>
                <w:b/>
                <w:sz w:val="24"/>
              </w:rPr>
              <w:t>COMPETENCES LINGUISTIQUES</w:t>
            </w:r>
          </w:p>
        </w:tc>
      </w:tr>
      <w:tr w:rsidR="00B72BE2" w:rsidRPr="00B849D4" w14:paraId="1D30965B" w14:textId="77777777" w:rsidTr="00472F15">
        <w:tblPrEx>
          <w:tblCellMar>
            <w:left w:w="70" w:type="dxa"/>
            <w:right w:w="70" w:type="dxa"/>
          </w:tblCellMar>
        </w:tblPrEx>
        <w:trPr>
          <w:cantSplit/>
          <w:trHeight w:val="567"/>
        </w:trPr>
        <w:tc>
          <w:tcPr>
            <w:tcW w:w="4253" w:type="dxa"/>
            <w:shd w:val="clear" w:color="auto" w:fill="auto"/>
            <w:vAlign w:val="center"/>
          </w:tcPr>
          <w:p w14:paraId="5E1106D9" w14:textId="6CEA4976" w:rsidR="00B72BE2" w:rsidRPr="00F81DD2" w:rsidRDefault="00B72BE2" w:rsidP="00B72BE2">
            <w:pPr>
              <w:spacing w:before="60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F81DD2">
              <w:rPr>
                <w:rFonts w:asciiTheme="minorHAnsi" w:hAnsiTheme="minorHAnsi" w:cstheme="minorHAnsi"/>
                <w:bCs/>
                <w:sz w:val="18"/>
                <w:szCs w:val="18"/>
              </w:rPr>
              <w:t>Évaluation CECRL ou équivalence TOEIC / TOEFL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550E7A59" w14:textId="63D5530A" w:rsidR="002875AA" w:rsidRPr="00F81DD2" w:rsidRDefault="002875AA" w:rsidP="00B72BE2">
            <w:pPr>
              <w:spacing w:before="60"/>
              <w:jc w:val="left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F81DD2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Langue : </w:t>
            </w:r>
          </w:p>
          <w:p w14:paraId="4E408B66" w14:textId="4A55B506" w:rsidR="002875AA" w:rsidRPr="00F81DD2" w:rsidRDefault="00B72BE2" w:rsidP="00B72BE2">
            <w:pPr>
              <w:spacing w:before="60"/>
              <w:jc w:val="left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F81DD2"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Résultat : </w:t>
            </w:r>
          </w:p>
        </w:tc>
      </w:tr>
      <w:tr w:rsidR="00B72BE2" w:rsidRPr="00B849D4" w14:paraId="29AE2C4F" w14:textId="77777777" w:rsidTr="00697941">
        <w:tblPrEx>
          <w:tblCellMar>
            <w:left w:w="70" w:type="dxa"/>
            <w:right w:w="70" w:type="dxa"/>
          </w:tblCellMar>
        </w:tblPrEx>
        <w:trPr>
          <w:cantSplit/>
          <w:trHeight w:val="397"/>
        </w:trPr>
        <w:tc>
          <w:tcPr>
            <w:tcW w:w="10065" w:type="dxa"/>
            <w:gridSpan w:val="2"/>
            <w:shd w:val="clear" w:color="auto" w:fill="E7F2DF" w:themeFill="accent2" w:themeFillTint="33"/>
            <w:vAlign w:val="center"/>
          </w:tcPr>
          <w:p w14:paraId="308CEEB4" w14:textId="34C3DCEE" w:rsidR="00B72BE2" w:rsidRPr="00F81DD2" w:rsidRDefault="00B72BE2" w:rsidP="00B72BE2">
            <w:pPr>
              <w:spacing w:before="60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F81DD2">
              <w:rPr>
                <w:rFonts w:asciiTheme="minorHAnsi" w:hAnsiTheme="minorHAnsi" w:cstheme="minorHAnsi"/>
                <w:b/>
                <w:sz w:val="24"/>
              </w:rPr>
              <w:t>FICHIERS A JOINDRE</w:t>
            </w:r>
          </w:p>
        </w:tc>
      </w:tr>
      <w:tr w:rsidR="00246822" w:rsidRPr="00B849D4" w14:paraId="47415027" w14:textId="77777777" w:rsidTr="00246822">
        <w:tblPrEx>
          <w:tblCellMar>
            <w:left w:w="70" w:type="dxa"/>
            <w:right w:w="70" w:type="dxa"/>
          </w:tblCellMar>
        </w:tblPrEx>
        <w:trPr>
          <w:cantSplit/>
          <w:trHeight w:val="340"/>
        </w:trPr>
        <w:tc>
          <w:tcPr>
            <w:tcW w:w="10065" w:type="dxa"/>
            <w:gridSpan w:val="2"/>
            <w:shd w:val="clear" w:color="auto" w:fill="auto"/>
            <w:vAlign w:val="center"/>
          </w:tcPr>
          <w:p w14:paraId="15610D20" w14:textId="3DD5E20B" w:rsidR="00246822" w:rsidRPr="00F81DD2" w:rsidRDefault="00246822" w:rsidP="00B72BE2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</w:pPr>
            <w:r w:rsidRPr="00F81DD2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t>Pour tous : Joindre votre CV</w:t>
            </w:r>
          </w:p>
        </w:tc>
      </w:tr>
      <w:tr w:rsidR="00B72BE2" w:rsidRPr="00B849D4" w14:paraId="2DB2A659" w14:textId="77777777" w:rsidTr="00B72BE2">
        <w:tblPrEx>
          <w:tblCellMar>
            <w:left w:w="70" w:type="dxa"/>
            <w:right w:w="70" w:type="dxa"/>
          </w:tblCellMar>
        </w:tblPrEx>
        <w:trPr>
          <w:cantSplit/>
          <w:trHeight w:val="567"/>
        </w:trPr>
        <w:tc>
          <w:tcPr>
            <w:tcW w:w="10065" w:type="dxa"/>
            <w:gridSpan w:val="2"/>
            <w:shd w:val="clear" w:color="auto" w:fill="auto"/>
            <w:vAlign w:val="center"/>
          </w:tcPr>
          <w:p w14:paraId="4473E619" w14:textId="32E140AB" w:rsidR="00B72BE2" w:rsidRPr="00F81DD2" w:rsidRDefault="00246822" w:rsidP="00B72BE2">
            <w:pPr>
              <w:jc w:val="center"/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  <w:r w:rsidRPr="00F81DD2">
              <w:rPr>
                <w:rFonts w:asciiTheme="minorHAnsi" w:hAnsiTheme="minorHAnsi" w:cstheme="minorHAnsi"/>
                <w:b/>
                <w:color w:val="FF0000"/>
                <w:sz w:val="18"/>
                <w:szCs w:val="18"/>
              </w:rPr>
              <w:t xml:space="preserve">Salarié </w:t>
            </w:r>
            <w:r w:rsidR="00262C03" w:rsidRPr="00F81DD2">
              <w:rPr>
                <w:rFonts w:asciiTheme="minorHAnsi" w:hAnsiTheme="minorHAnsi" w:cstheme="minorHAnsi"/>
                <w:b/>
                <w:color w:val="FF0000"/>
                <w:sz w:val="18"/>
                <w:szCs w:val="18"/>
              </w:rPr>
              <w:t xml:space="preserve">Non CEA : </w:t>
            </w:r>
            <w:r w:rsidR="00B72BE2" w:rsidRPr="00F81DD2">
              <w:rPr>
                <w:rFonts w:asciiTheme="minorHAnsi" w:hAnsiTheme="minorHAnsi" w:cstheme="minorHAnsi"/>
                <w:b/>
                <w:color w:val="FF0000"/>
                <w:sz w:val="18"/>
                <w:szCs w:val="18"/>
              </w:rPr>
              <w:t>Joindre impérativement un RIB</w:t>
            </w:r>
            <w:r w:rsidR="00262C03" w:rsidRPr="00F81DD2">
              <w:rPr>
                <w:rFonts w:asciiTheme="minorHAnsi" w:hAnsiTheme="minorHAnsi" w:cstheme="minorHAnsi"/>
                <w:b/>
                <w:color w:val="FF0000"/>
                <w:sz w:val="18"/>
                <w:szCs w:val="18"/>
              </w:rPr>
              <w:t xml:space="preserve"> </w:t>
            </w:r>
            <w:r w:rsidR="00B72BE2" w:rsidRPr="00F81DD2">
              <w:rPr>
                <w:rFonts w:asciiTheme="minorHAnsi" w:hAnsiTheme="minorHAnsi" w:cstheme="minorHAnsi"/>
                <w:b/>
                <w:color w:val="FF0000"/>
                <w:sz w:val="18"/>
                <w:szCs w:val="18"/>
              </w:rPr>
              <w:t xml:space="preserve">+ </w:t>
            </w:r>
            <w:r w:rsidR="00B72BE2" w:rsidRPr="00F81DD2">
              <w:rPr>
                <w:rFonts w:asciiTheme="minorHAnsi" w:hAnsiTheme="minorHAnsi" w:cstheme="minorHAnsi"/>
                <w:b/>
                <w:i/>
                <w:color w:val="FF0000"/>
                <w:sz w:val="18"/>
                <w:szCs w:val="18"/>
              </w:rPr>
              <w:t>Attestation autorisation employeur principal</w:t>
            </w:r>
            <w:r w:rsidR="00B72BE2" w:rsidRPr="00F81DD2">
              <w:rPr>
                <w:rFonts w:asciiTheme="minorHAnsi" w:hAnsiTheme="minorHAnsi" w:cstheme="minorHAnsi"/>
                <w:i/>
                <w:color w:val="FF0000"/>
                <w:sz w:val="18"/>
                <w:szCs w:val="18"/>
              </w:rPr>
              <w:t> </w:t>
            </w:r>
            <w:r w:rsidR="00B72BE2" w:rsidRPr="00F81DD2">
              <w:rPr>
                <w:rFonts w:asciiTheme="minorHAnsi" w:hAnsiTheme="minorHAnsi" w:cstheme="minorHAnsi"/>
                <w:b/>
                <w:i/>
                <w:color w:val="FF0000"/>
                <w:sz w:val="18"/>
                <w:szCs w:val="18"/>
              </w:rPr>
              <w:t>année en cours</w:t>
            </w:r>
          </w:p>
          <w:p w14:paraId="142D6CC6" w14:textId="2D4F2174" w:rsidR="00B72BE2" w:rsidRPr="00F81DD2" w:rsidRDefault="00B72BE2" w:rsidP="00B72BE2">
            <w:pPr>
              <w:spacing w:before="60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F81DD2">
              <w:rPr>
                <w:rFonts w:asciiTheme="minorHAnsi" w:hAnsiTheme="minorHAnsi" w:cstheme="minorHAnsi"/>
                <w:b/>
                <w:color w:val="FF0000"/>
                <w:sz w:val="18"/>
                <w:szCs w:val="18"/>
              </w:rPr>
              <w:t>Sans quoi AUCUN PAIEMENT NE POURRA ETRE EFFECTUÉ</w:t>
            </w:r>
          </w:p>
        </w:tc>
      </w:tr>
      <w:tr w:rsidR="00E95A6F" w:rsidRPr="00B849D4" w14:paraId="5F12478C" w14:textId="77777777" w:rsidTr="00697941">
        <w:tblPrEx>
          <w:tblCellMar>
            <w:left w:w="70" w:type="dxa"/>
            <w:right w:w="70" w:type="dxa"/>
          </w:tblCellMar>
        </w:tblPrEx>
        <w:trPr>
          <w:cantSplit/>
          <w:trHeight w:val="397"/>
        </w:trPr>
        <w:tc>
          <w:tcPr>
            <w:tcW w:w="10065" w:type="dxa"/>
            <w:gridSpan w:val="2"/>
            <w:shd w:val="clear" w:color="auto" w:fill="auto"/>
            <w:vAlign w:val="center"/>
          </w:tcPr>
          <w:p w14:paraId="4BF05C50" w14:textId="044A4CEC" w:rsidR="00E95A6F" w:rsidRPr="00F81DD2" w:rsidRDefault="00E95A6F" w:rsidP="00262C03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</w:pPr>
            <w:r w:rsidRPr="00F81DD2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t>Pour les auto-entrepreneurs</w:t>
            </w:r>
            <w:r w:rsidR="00246822" w:rsidRPr="00F81DD2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t> : Joindre le</w:t>
            </w:r>
            <w:r w:rsidRPr="00F81DD2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t xml:space="preserve"> bilan pédagogique et financier </w:t>
            </w:r>
            <w:r w:rsidR="00246822" w:rsidRPr="00F81DD2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t>de l’</w:t>
            </w:r>
            <w:r w:rsidR="00262C03" w:rsidRPr="00F81DD2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t>année N-1</w:t>
            </w:r>
          </w:p>
        </w:tc>
      </w:tr>
    </w:tbl>
    <w:p w14:paraId="04BFBD42" w14:textId="77777777" w:rsidR="00D456C7" w:rsidRDefault="00D456C7" w:rsidP="00D456C7">
      <w:pPr>
        <w:spacing w:line="250" w:lineRule="atLeast"/>
        <w:rPr>
          <w:rFonts w:asciiTheme="minorHAnsi" w:hAnsiTheme="minorHAnsi" w:cstheme="minorHAnsi"/>
          <w:b/>
          <w:sz w:val="18"/>
          <w:szCs w:val="18"/>
        </w:rPr>
      </w:pPr>
    </w:p>
    <w:p w14:paraId="469EA72C" w14:textId="40467529" w:rsidR="00D456C7" w:rsidRPr="00B849D4" w:rsidRDefault="00D456C7" w:rsidP="00D456C7">
      <w:pPr>
        <w:spacing w:line="250" w:lineRule="atLeast"/>
        <w:rPr>
          <w:rFonts w:asciiTheme="minorHAnsi" w:hAnsiTheme="minorHAnsi" w:cstheme="minorHAnsi"/>
          <w:b/>
          <w:sz w:val="18"/>
          <w:szCs w:val="18"/>
        </w:rPr>
      </w:pPr>
      <w:r w:rsidRPr="00B849D4">
        <w:rPr>
          <w:rFonts w:asciiTheme="minorHAnsi" w:hAnsiTheme="minorHAnsi" w:cstheme="minorHAnsi"/>
          <w:b/>
          <w:sz w:val="18"/>
          <w:szCs w:val="18"/>
        </w:rPr>
        <w:t>Date :</w:t>
      </w:r>
      <w:r>
        <w:rPr>
          <w:rFonts w:asciiTheme="minorHAnsi" w:hAnsiTheme="minorHAnsi" w:cstheme="minorHAnsi"/>
          <w:b/>
          <w:sz w:val="18"/>
          <w:szCs w:val="18"/>
        </w:rPr>
        <w:t xml:space="preserve">  </w:t>
      </w:r>
      <w:sdt>
        <w:sdtPr>
          <w:rPr>
            <w:rFonts w:asciiTheme="minorHAnsi" w:hAnsiTheme="minorHAnsi" w:cstheme="minorHAnsi"/>
            <w:b/>
            <w:sz w:val="18"/>
            <w:szCs w:val="18"/>
          </w:rPr>
          <w:id w:val="-43917302"/>
          <w:placeholder>
            <w:docPart w:val="970E3E58C8B644B79DF628A085894808"/>
          </w:placeholder>
          <w:date>
            <w:dateFormat w:val="dd/MM/yyyy"/>
            <w:lid w:val="fr-FR"/>
            <w:storeMappedDataAs w:val="dateTime"/>
            <w:calendar w:val="gregorian"/>
          </w:date>
        </w:sdtPr>
        <w:sdtEndPr/>
        <w:sdtContent>
          <w:r>
            <w:rPr>
              <w:rFonts w:asciiTheme="minorHAnsi" w:hAnsiTheme="minorHAnsi" w:cstheme="minorHAnsi"/>
              <w:b/>
              <w:sz w:val="18"/>
              <w:szCs w:val="18"/>
            </w:rPr>
            <w:t>JJ/MM/AAAA</w:t>
          </w:r>
        </w:sdtContent>
      </w:sdt>
      <w:r>
        <w:rPr>
          <w:rFonts w:asciiTheme="minorHAnsi" w:hAnsiTheme="minorHAnsi" w:cstheme="minorHAnsi"/>
          <w:b/>
          <w:sz w:val="18"/>
          <w:szCs w:val="18"/>
        </w:rPr>
        <w:t xml:space="preserve">                                                                                                       </w:t>
      </w:r>
      <w:r w:rsidRPr="00B849D4">
        <w:rPr>
          <w:rFonts w:asciiTheme="minorHAnsi" w:hAnsiTheme="minorHAnsi" w:cstheme="minorHAnsi"/>
          <w:b/>
          <w:sz w:val="18"/>
          <w:szCs w:val="18"/>
        </w:rPr>
        <w:t>Signature de l’intervenant VACATAIRE :</w:t>
      </w:r>
    </w:p>
    <w:p w14:paraId="4F802E95" w14:textId="77777777" w:rsidR="00D456C7" w:rsidRPr="00117461" w:rsidRDefault="00D456C7" w:rsidP="00D456C7">
      <w:pPr>
        <w:pStyle w:val="T1"/>
        <w:tabs>
          <w:tab w:val="clear" w:pos="0"/>
          <w:tab w:val="left" w:pos="708"/>
        </w:tabs>
        <w:spacing w:before="0" w:after="0"/>
        <w:ind w:left="0" w:right="169"/>
        <w:jc w:val="center"/>
        <w:rPr>
          <w:rFonts w:asciiTheme="minorHAnsi" w:hAnsiTheme="minorHAnsi" w:cstheme="minorHAnsi"/>
          <w:i/>
          <w:sz w:val="12"/>
        </w:rPr>
      </w:pPr>
    </w:p>
    <w:p w14:paraId="0387DDAE" w14:textId="5CC9AA2D" w:rsidR="00D456C7" w:rsidRDefault="00D456C7" w:rsidP="00D456C7">
      <w:pPr>
        <w:pStyle w:val="T1"/>
        <w:tabs>
          <w:tab w:val="clear" w:pos="0"/>
          <w:tab w:val="left" w:pos="708"/>
        </w:tabs>
        <w:spacing w:before="0" w:after="0"/>
        <w:ind w:left="0" w:right="169"/>
        <w:rPr>
          <w:rFonts w:asciiTheme="minorHAnsi" w:hAnsiTheme="minorHAnsi" w:cstheme="minorHAnsi"/>
          <w:i/>
          <w:sz w:val="18"/>
        </w:rPr>
      </w:pPr>
    </w:p>
    <w:p w14:paraId="06F61B77" w14:textId="420E87E8" w:rsidR="009D5252" w:rsidRPr="00E95A6F" w:rsidRDefault="009D5252" w:rsidP="00D456C7">
      <w:pPr>
        <w:pStyle w:val="T1"/>
        <w:tabs>
          <w:tab w:val="clear" w:pos="0"/>
          <w:tab w:val="left" w:pos="708"/>
        </w:tabs>
        <w:spacing w:before="0" w:after="0"/>
        <w:ind w:left="0" w:right="169"/>
        <w:rPr>
          <w:rFonts w:asciiTheme="minorHAnsi" w:hAnsiTheme="minorHAnsi" w:cstheme="minorHAnsi"/>
          <w:i/>
          <w:sz w:val="14"/>
          <w:szCs w:val="16"/>
        </w:rPr>
      </w:pPr>
    </w:p>
    <w:p w14:paraId="42809D6E" w14:textId="77777777" w:rsidR="00CC3964" w:rsidRPr="00697941" w:rsidRDefault="00CC3964" w:rsidP="00D456C7">
      <w:pPr>
        <w:pStyle w:val="T1"/>
        <w:tabs>
          <w:tab w:val="clear" w:pos="0"/>
          <w:tab w:val="left" w:pos="708"/>
        </w:tabs>
        <w:spacing w:before="0" w:after="0"/>
        <w:ind w:left="0" w:right="169"/>
        <w:rPr>
          <w:rFonts w:asciiTheme="minorHAnsi" w:hAnsiTheme="minorHAnsi" w:cstheme="minorHAnsi"/>
          <w:i/>
          <w:sz w:val="28"/>
          <w:szCs w:val="30"/>
        </w:rPr>
      </w:pPr>
    </w:p>
    <w:p w14:paraId="1E308658" w14:textId="77777777" w:rsidR="00D456C7" w:rsidRPr="00D37273" w:rsidRDefault="00D456C7" w:rsidP="00D456C7">
      <w:pPr>
        <w:jc w:val="center"/>
        <w:rPr>
          <w:sz w:val="8"/>
          <w:szCs w:val="8"/>
        </w:rPr>
      </w:pPr>
      <w:r w:rsidRPr="00B849D4">
        <w:rPr>
          <w:rFonts w:asciiTheme="minorHAnsi" w:hAnsiTheme="minorHAnsi" w:cstheme="minorHAnsi"/>
          <w:i/>
          <w:sz w:val="18"/>
        </w:rPr>
        <w:t xml:space="preserve">Fiche à renvoyer à : </w:t>
      </w:r>
      <w:r w:rsidRPr="00B72BE2">
        <w:rPr>
          <w:rFonts w:asciiTheme="minorHAnsi" w:hAnsiTheme="minorHAnsi" w:cstheme="minorHAnsi"/>
          <w:i/>
          <w:sz w:val="18"/>
          <w:highlight w:val="yellow"/>
        </w:rPr>
        <w:t>coordonnées Assistante de Formation ou Responsable Pédagogique</w:t>
      </w:r>
      <w:r w:rsidRPr="00B849D4">
        <w:rPr>
          <w:rFonts w:asciiTheme="minorHAnsi" w:hAnsiTheme="minorHAnsi" w:cstheme="minorHAnsi"/>
          <w:i/>
          <w:sz w:val="18"/>
        </w:rPr>
        <w:br/>
        <w:t>mail : MAIL A</w:t>
      </w:r>
      <w:r>
        <w:rPr>
          <w:rFonts w:asciiTheme="minorHAnsi" w:hAnsiTheme="minorHAnsi" w:cstheme="minorHAnsi"/>
          <w:i/>
          <w:sz w:val="18"/>
        </w:rPr>
        <w:t xml:space="preserve">ssistante de </w:t>
      </w:r>
      <w:r w:rsidRPr="00B849D4">
        <w:rPr>
          <w:rFonts w:asciiTheme="minorHAnsi" w:hAnsiTheme="minorHAnsi" w:cstheme="minorHAnsi"/>
          <w:i/>
          <w:sz w:val="18"/>
        </w:rPr>
        <w:t>F</w:t>
      </w:r>
      <w:r>
        <w:rPr>
          <w:rFonts w:asciiTheme="minorHAnsi" w:hAnsiTheme="minorHAnsi" w:cstheme="minorHAnsi"/>
          <w:i/>
          <w:sz w:val="18"/>
        </w:rPr>
        <w:t>ormation</w:t>
      </w:r>
      <w:r w:rsidRPr="00B849D4">
        <w:rPr>
          <w:rFonts w:asciiTheme="minorHAnsi" w:hAnsiTheme="minorHAnsi" w:cstheme="minorHAnsi"/>
          <w:i/>
          <w:sz w:val="18"/>
        </w:rPr>
        <w:t xml:space="preserve"> ou R</w:t>
      </w:r>
      <w:r>
        <w:rPr>
          <w:rFonts w:asciiTheme="minorHAnsi" w:hAnsiTheme="minorHAnsi" w:cstheme="minorHAnsi"/>
          <w:i/>
          <w:sz w:val="18"/>
        </w:rPr>
        <w:t xml:space="preserve">esponsable </w:t>
      </w:r>
      <w:r w:rsidRPr="00B849D4">
        <w:rPr>
          <w:rFonts w:asciiTheme="minorHAnsi" w:hAnsiTheme="minorHAnsi" w:cstheme="minorHAnsi"/>
          <w:i/>
          <w:sz w:val="18"/>
        </w:rPr>
        <w:t>P</w:t>
      </w:r>
      <w:r>
        <w:rPr>
          <w:rFonts w:asciiTheme="minorHAnsi" w:hAnsiTheme="minorHAnsi" w:cstheme="minorHAnsi"/>
          <w:i/>
          <w:sz w:val="18"/>
        </w:rPr>
        <w:t>édagogique</w:t>
      </w:r>
      <w:r w:rsidRPr="00B849D4">
        <w:rPr>
          <w:rFonts w:asciiTheme="minorHAnsi" w:hAnsiTheme="minorHAnsi" w:cstheme="minorHAnsi"/>
          <w:i/>
          <w:sz w:val="18"/>
        </w:rPr>
        <w:t xml:space="preserve"> + </w:t>
      </w:r>
      <w:hyperlink r:id="rId11" w:history="1">
        <w:r w:rsidRPr="00B849D4">
          <w:rPr>
            <w:rStyle w:val="Lienhypertexte"/>
            <w:rFonts w:asciiTheme="minorHAnsi" w:hAnsiTheme="minorHAnsi" w:cstheme="minorHAnsi"/>
            <w:i/>
            <w:sz w:val="18"/>
          </w:rPr>
          <w:t>vacataires.instn@cea.fr</w:t>
        </w:r>
      </w:hyperlink>
    </w:p>
    <w:sectPr w:rsidR="00D456C7" w:rsidRPr="00D37273" w:rsidSect="00D47BF1">
      <w:headerReference w:type="default" r:id="rId12"/>
      <w:footerReference w:type="default" r:id="rId13"/>
      <w:headerReference w:type="first" r:id="rId14"/>
      <w:footerReference w:type="first" r:id="rId15"/>
      <w:type w:val="continuous"/>
      <w:pgSz w:w="11906" w:h="16838" w:code="9"/>
      <w:pgMar w:top="993" w:right="991" w:bottom="426" w:left="851" w:header="284" w:footer="165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EC649A" w14:textId="77777777" w:rsidR="00723144" w:rsidRDefault="00723144">
      <w:r>
        <w:separator/>
      </w:r>
    </w:p>
  </w:endnote>
  <w:endnote w:type="continuationSeparator" w:id="0">
    <w:p w14:paraId="786AB501" w14:textId="77777777" w:rsidR="00723144" w:rsidRDefault="007231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altName w:val="Wingdings 2"/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CRB">
    <w:charset w:val="00"/>
    <w:family w:val="modern"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egular">
    <w:altName w:val="Arial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1"/>
      <w:tblW w:w="8432" w:type="dxa"/>
      <w:tblInd w:w="782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754"/>
      <w:gridCol w:w="283"/>
      <w:gridCol w:w="4395"/>
    </w:tblGrid>
    <w:tr w:rsidR="00D456C7" w:rsidRPr="00B849D4" w14:paraId="07A1D74B" w14:textId="77777777" w:rsidTr="00786DDE">
      <w:trPr>
        <w:trHeight w:val="286"/>
      </w:trPr>
      <w:tc>
        <w:tcPr>
          <w:tcW w:w="3754" w:type="dxa"/>
          <w:tcBorders>
            <w:top w:val="nil"/>
            <w:left w:val="nil"/>
            <w:bottom w:val="nil"/>
            <w:right w:val="nil"/>
          </w:tcBorders>
        </w:tcPr>
        <w:p w14:paraId="390F7344" w14:textId="77777777" w:rsidR="00D456C7" w:rsidRPr="00B849D4" w:rsidRDefault="00D456C7" w:rsidP="00D456C7">
          <w:pPr>
            <w:jc w:val="left"/>
            <w:rPr>
              <w:rFonts w:asciiTheme="minorHAnsi" w:hAnsiTheme="minorHAnsi" w:cstheme="minorHAnsi"/>
              <w:color w:val="666666"/>
              <w:sz w:val="16"/>
              <w:szCs w:val="16"/>
            </w:rPr>
          </w:pPr>
          <w:r w:rsidRPr="00B849D4">
            <w:rPr>
              <w:rFonts w:asciiTheme="minorHAnsi" w:hAnsiTheme="minorHAnsi" w:cstheme="minorHAnsi"/>
              <w:b/>
              <w:color w:val="002060"/>
              <w:sz w:val="16"/>
              <w:szCs w:val="16"/>
            </w:rPr>
            <w:t>INSTN</w:t>
          </w:r>
          <w:r w:rsidRPr="00B849D4">
            <w:rPr>
              <w:rFonts w:asciiTheme="minorHAnsi" w:hAnsiTheme="minorHAnsi" w:cstheme="minorHAnsi"/>
              <w:b/>
              <w:color w:val="002060"/>
              <w:sz w:val="16"/>
              <w:szCs w:val="16"/>
            </w:rPr>
            <w:br/>
            <w:t>Institut national des sciences et techniques nucléaires</w:t>
          </w:r>
          <w:r w:rsidRPr="00B849D4">
            <w:rPr>
              <w:rFonts w:asciiTheme="minorHAnsi" w:hAnsiTheme="minorHAnsi" w:cstheme="minorHAnsi"/>
              <w:color w:val="002060"/>
              <w:sz w:val="16"/>
              <w:szCs w:val="16"/>
            </w:rPr>
            <w:t xml:space="preserve"> </w:t>
          </w:r>
        </w:p>
      </w:tc>
      <w:tc>
        <w:tcPr>
          <w:tcW w:w="283" w:type="dxa"/>
          <w:tcBorders>
            <w:top w:val="nil"/>
            <w:left w:val="nil"/>
            <w:bottom w:val="nil"/>
            <w:right w:val="nil"/>
          </w:tcBorders>
        </w:tcPr>
        <w:p w14:paraId="20C5BD77" w14:textId="77777777" w:rsidR="00D456C7" w:rsidRPr="00B849D4" w:rsidRDefault="00D456C7" w:rsidP="00D456C7">
          <w:pPr>
            <w:rPr>
              <w:rFonts w:asciiTheme="minorHAnsi" w:hAnsiTheme="minorHAnsi" w:cstheme="minorHAnsi"/>
              <w:color w:val="002060"/>
              <w:sz w:val="16"/>
              <w:szCs w:val="16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5D0235D3" w14:textId="77777777" w:rsidR="00D456C7" w:rsidRPr="00B849D4" w:rsidRDefault="00D456C7" w:rsidP="00D456C7">
          <w:pPr>
            <w:jc w:val="left"/>
            <w:rPr>
              <w:rFonts w:asciiTheme="minorHAnsi" w:hAnsiTheme="minorHAnsi" w:cstheme="minorHAnsi"/>
              <w:b/>
              <w:color w:val="000000" w:themeColor="text1"/>
              <w:sz w:val="16"/>
              <w:szCs w:val="16"/>
            </w:rPr>
          </w:pPr>
          <w:r w:rsidRPr="00B849D4">
            <w:rPr>
              <w:rFonts w:asciiTheme="minorHAnsi" w:hAnsiTheme="minorHAnsi" w:cstheme="minorHAnsi"/>
              <w:b/>
              <w:color w:val="000000" w:themeColor="text1"/>
              <w:sz w:val="16"/>
              <w:szCs w:val="16"/>
            </w:rPr>
            <w:t>Commissariat à l’énergie atomique et aux énergies alternatives</w:t>
          </w:r>
        </w:p>
        <w:p w14:paraId="38D7D750" w14:textId="582752BD" w:rsidR="00D456C7" w:rsidRPr="00B849D4" w:rsidRDefault="00D456C7" w:rsidP="00D456C7">
          <w:pPr>
            <w:jc w:val="left"/>
            <w:rPr>
              <w:rFonts w:asciiTheme="minorHAnsi" w:hAnsiTheme="minorHAnsi" w:cstheme="minorHAnsi"/>
              <w:sz w:val="16"/>
              <w:szCs w:val="16"/>
              <w:lang w:val="en-GB"/>
            </w:rPr>
          </w:pPr>
          <w:r w:rsidRPr="00B849D4">
            <w:rPr>
              <w:rFonts w:asciiTheme="minorHAnsi" w:hAnsiTheme="minorHAnsi" w:cstheme="minorHAnsi"/>
              <w:sz w:val="16"/>
              <w:szCs w:val="16"/>
              <w:lang w:val="en-GB"/>
            </w:rPr>
            <w:t xml:space="preserve">INSTN | </w:t>
          </w:r>
          <w:r w:rsidRPr="00B849D4">
            <w:rPr>
              <w:rFonts w:asciiTheme="minorHAnsi" w:hAnsiTheme="minorHAnsi" w:cstheme="minorHAnsi"/>
              <w:color w:val="000000" w:themeColor="text1"/>
              <w:sz w:val="16"/>
              <w:szCs w:val="16"/>
              <w:lang w:val="en-GB"/>
            </w:rPr>
            <w:t xml:space="preserve">CEA </w:t>
          </w:r>
          <w:sdt>
            <w:sdtPr>
              <w:rPr>
                <w:rFonts w:asciiTheme="minorHAnsi" w:hAnsiTheme="minorHAnsi" w:cstheme="minorHAnsi"/>
                <w:color w:val="000000" w:themeColor="text1"/>
                <w:sz w:val="16"/>
                <w:szCs w:val="16"/>
                <w:lang w:val="en-GB"/>
              </w:rPr>
              <w:alias w:val="Choisir le site"/>
              <w:tag w:val="Choisir le site"/>
              <w:id w:val="396164112"/>
              <w:placeholder>
                <w:docPart w:val="DFF41A01B368402EBB52CD1B09165F70"/>
              </w:placeholder>
              <w:dropDownList>
                <w:listItem w:displayText="Marcoule" w:value="Marcoule"/>
                <w:listItem w:displayText="Cadarache" w:value="Cadarache"/>
                <w:listItem w:displayText="Cherbourg" w:value="Cherbourg"/>
                <w:listItem w:displayText="Grenoble" w:value="Grenoble"/>
                <w:listItem w:displayText="Saclay" w:value="Saclay"/>
              </w:dropDownList>
            </w:sdtPr>
            <w:sdtEndPr/>
            <w:sdtContent>
              <w:r w:rsidRPr="00B849D4">
                <w:rPr>
                  <w:rFonts w:asciiTheme="minorHAnsi" w:hAnsiTheme="minorHAnsi" w:cstheme="minorHAnsi"/>
                  <w:color w:val="000000" w:themeColor="text1"/>
                  <w:sz w:val="16"/>
                  <w:szCs w:val="16"/>
                  <w:lang w:val="en-GB"/>
                </w:rPr>
                <w:t>Saclay</w:t>
              </w:r>
            </w:sdtContent>
          </w:sdt>
          <w:r w:rsidRPr="00B849D4">
            <w:rPr>
              <w:rFonts w:asciiTheme="minorHAnsi" w:hAnsiTheme="minorHAnsi" w:cstheme="minorHAnsi"/>
              <w:sz w:val="16"/>
              <w:szCs w:val="16"/>
              <w:lang w:val="en-GB"/>
            </w:rPr>
            <w:t xml:space="preserve"> | </w:t>
          </w:r>
          <w:sdt>
            <w:sdtPr>
              <w:rPr>
                <w:rFonts w:asciiTheme="minorHAnsi" w:hAnsiTheme="minorHAnsi" w:cstheme="minorHAnsi"/>
                <w:sz w:val="16"/>
                <w:szCs w:val="16"/>
                <w:lang w:val="en-GB"/>
              </w:rPr>
              <w:id w:val="1350767345"/>
              <w:placeholder>
                <w:docPart w:val="58F4FCAA3F9347A58FFE0BA0254D717E"/>
              </w:placeholder>
              <w:text/>
            </w:sdtPr>
            <w:sdtEndPr/>
            <w:sdtContent>
              <w:proofErr w:type="spellStart"/>
              <w:r w:rsidRPr="00B849D4">
                <w:rPr>
                  <w:rFonts w:asciiTheme="minorHAnsi" w:hAnsiTheme="minorHAnsi" w:cstheme="minorHAnsi"/>
                  <w:sz w:val="16"/>
                  <w:szCs w:val="16"/>
                  <w:lang w:val="en-GB"/>
                </w:rPr>
                <w:t>Bât</w:t>
              </w:r>
              <w:proofErr w:type="spellEnd"/>
              <w:r w:rsidRPr="00B849D4">
                <w:rPr>
                  <w:rFonts w:asciiTheme="minorHAnsi" w:hAnsiTheme="minorHAnsi" w:cstheme="minorHAnsi"/>
                  <w:sz w:val="16"/>
                  <w:szCs w:val="16"/>
                  <w:lang w:val="en-GB"/>
                </w:rPr>
                <w:t>. 399</w:t>
              </w:r>
            </w:sdtContent>
          </w:sdt>
          <w:r w:rsidRPr="00B849D4">
            <w:rPr>
              <w:rFonts w:asciiTheme="minorHAnsi" w:hAnsiTheme="minorHAnsi" w:cstheme="minorHAnsi"/>
              <w:sz w:val="16"/>
              <w:szCs w:val="16"/>
              <w:lang w:val="en-GB"/>
            </w:rPr>
            <w:t xml:space="preserve"> – PC n°</w:t>
          </w:r>
          <w:sdt>
            <w:sdtPr>
              <w:rPr>
                <w:rFonts w:asciiTheme="minorHAnsi" w:hAnsiTheme="minorHAnsi" w:cstheme="minorHAnsi"/>
                <w:sz w:val="16"/>
                <w:szCs w:val="16"/>
                <w:lang w:val="en-GB"/>
              </w:rPr>
              <w:id w:val="-407847771"/>
              <w:placeholder>
                <w:docPart w:val="58F4FCAA3F9347A58FFE0BA0254D717E"/>
              </w:placeholder>
              <w:text/>
            </w:sdtPr>
            <w:sdtEndPr/>
            <w:sdtContent>
              <w:r w:rsidRPr="00B849D4">
                <w:rPr>
                  <w:rFonts w:asciiTheme="minorHAnsi" w:hAnsiTheme="minorHAnsi" w:cstheme="minorHAnsi"/>
                  <w:sz w:val="16"/>
                  <w:szCs w:val="16"/>
                  <w:lang w:val="en-GB"/>
                </w:rPr>
                <w:t>35</w:t>
              </w:r>
            </w:sdtContent>
          </w:sdt>
        </w:p>
        <w:p w14:paraId="4B6BF4F9" w14:textId="77777777" w:rsidR="00D456C7" w:rsidRPr="00B849D4" w:rsidRDefault="00723144" w:rsidP="00D456C7">
          <w:pPr>
            <w:jc w:val="left"/>
            <w:rPr>
              <w:rFonts w:asciiTheme="minorHAnsi" w:hAnsiTheme="minorHAnsi" w:cstheme="minorHAnsi"/>
              <w:color w:val="002060"/>
              <w:sz w:val="16"/>
              <w:szCs w:val="16"/>
            </w:rPr>
          </w:pPr>
          <w:sdt>
            <w:sdtPr>
              <w:rPr>
                <w:rFonts w:asciiTheme="minorHAnsi" w:hAnsiTheme="minorHAnsi" w:cstheme="minorHAnsi"/>
                <w:sz w:val="16"/>
                <w:szCs w:val="16"/>
              </w:rPr>
              <w:id w:val="2109080643"/>
              <w:placeholder>
                <w:docPart w:val="58F4FCAA3F9347A58FFE0BA0254D717E"/>
              </w:placeholder>
              <w:text/>
            </w:sdtPr>
            <w:sdtEndPr/>
            <w:sdtContent>
              <w:r w:rsidR="00D456C7" w:rsidRPr="00B849D4">
                <w:rPr>
                  <w:rFonts w:asciiTheme="minorHAnsi" w:hAnsiTheme="minorHAnsi" w:cstheme="minorHAnsi"/>
                  <w:sz w:val="16"/>
                  <w:szCs w:val="16"/>
                </w:rPr>
                <w:t>91191</w:t>
              </w:r>
            </w:sdtContent>
          </w:sdt>
          <w:r w:rsidR="00D456C7" w:rsidRPr="00B849D4">
            <w:rPr>
              <w:rFonts w:asciiTheme="minorHAnsi" w:hAnsiTheme="minorHAnsi" w:cstheme="minorHAnsi"/>
              <w:sz w:val="16"/>
              <w:szCs w:val="16"/>
            </w:rPr>
            <w:t xml:space="preserve"> </w:t>
          </w:r>
          <w:sdt>
            <w:sdtPr>
              <w:rPr>
                <w:rFonts w:asciiTheme="minorHAnsi" w:hAnsiTheme="minorHAnsi" w:cstheme="minorHAnsi"/>
                <w:sz w:val="16"/>
                <w:szCs w:val="16"/>
              </w:rPr>
              <w:id w:val="-867524769"/>
              <w:placeholder>
                <w:docPart w:val="58F4FCAA3F9347A58FFE0BA0254D717E"/>
              </w:placeholder>
              <w:text/>
            </w:sdtPr>
            <w:sdtEndPr/>
            <w:sdtContent>
              <w:r w:rsidR="00D456C7" w:rsidRPr="00B849D4">
                <w:rPr>
                  <w:rFonts w:asciiTheme="minorHAnsi" w:hAnsiTheme="minorHAnsi" w:cstheme="minorHAnsi"/>
                  <w:sz w:val="16"/>
                  <w:szCs w:val="16"/>
                </w:rPr>
                <w:t>Gif-sur-Yvette</w:t>
              </w:r>
            </w:sdtContent>
          </w:sdt>
          <w:r w:rsidR="00D456C7" w:rsidRPr="00B849D4">
            <w:rPr>
              <w:rFonts w:asciiTheme="minorHAnsi" w:hAnsiTheme="minorHAnsi" w:cstheme="minorHAnsi"/>
              <w:sz w:val="16"/>
              <w:szCs w:val="16"/>
            </w:rPr>
            <w:t xml:space="preserve"> Cedex</w:t>
          </w:r>
        </w:p>
      </w:tc>
    </w:tr>
  </w:tbl>
  <w:p w14:paraId="04D22167" w14:textId="779DF5BF" w:rsidR="00D456C7" w:rsidRDefault="00D456C7">
    <w:pPr>
      <w:pStyle w:val="Pieddepage"/>
    </w:pPr>
    <w:r>
      <w:rPr>
        <w:noProof/>
      </w:rPr>
      <w:drawing>
        <wp:anchor distT="0" distB="0" distL="114300" distR="114300" simplePos="0" relativeHeight="251667456" behindDoc="0" locked="0" layoutInCell="1" allowOverlap="1" wp14:anchorId="511E6F72" wp14:editId="01E99F78">
          <wp:simplePos x="0" y="0"/>
          <wp:positionH relativeFrom="margin">
            <wp:align>right</wp:align>
          </wp:positionH>
          <wp:positionV relativeFrom="bottomMargin">
            <wp:posOffset>0</wp:posOffset>
          </wp:positionV>
          <wp:extent cx="468630" cy="468630"/>
          <wp:effectExtent l="0" t="0" r="7620" b="7620"/>
          <wp:wrapNone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CEA-logo-fond-gris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8630" cy="4686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1"/>
      <w:tblW w:w="8432" w:type="dxa"/>
      <w:tblInd w:w="782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754"/>
      <w:gridCol w:w="283"/>
      <w:gridCol w:w="4395"/>
    </w:tblGrid>
    <w:tr w:rsidR="00B849D4" w:rsidRPr="00B849D4" w14:paraId="03034855" w14:textId="77777777" w:rsidTr="00B849D4">
      <w:trPr>
        <w:trHeight w:val="286"/>
      </w:trPr>
      <w:tc>
        <w:tcPr>
          <w:tcW w:w="3754" w:type="dxa"/>
          <w:tcBorders>
            <w:top w:val="nil"/>
            <w:left w:val="nil"/>
            <w:bottom w:val="nil"/>
            <w:right w:val="nil"/>
          </w:tcBorders>
        </w:tcPr>
        <w:p w14:paraId="5B936CA5" w14:textId="77777777" w:rsidR="00B849D4" w:rsidRPr="00B849D4" w:rsidRDefault="00B849D4" w:rsidP="00B849D4">
          <w:pPr>
            <w:jc w:val="left"/>
            <w:rPr>
              <w:rFonts w:asciiTheme="minorHAnsi" w:hAnsiTheme="minorHAnsi" w:cstheme="minorHAnsi"/>
              <w:color w:val="666666"/>
              <w:sz w:val="16"/>
              <w:szCs w:val="16"/>
            </w:rPr>
          </w:pPr>
          <w:r w:rsidRPr="00B849D4">
            <w:rPr>
              <w:rFonts w:asciiTheme="minorHAnsi" w:hAnsiTheme="minorHAnsi" w:cstheme="minorHAnsi"/>
              <w:b/>
              <w:color w:val="002060"/>
              <w:sz w:val="16"/>
              <w:szCs w:val="16"/>
            </w:rPr>
            <w:t>INSTN</w:t>
          </w:r>
          <w:r w:rsidRPr="00B849D4">
            <w:rPr>
              <w:rFonts w:asciiTheme="minorHAnsi" w:hAnsiTheme="minorHAnsi" w:cstheme="minorHAnsi"/>
              <w:b/>
              <w:color w:val="002060"/>
              <w:sz w:val="16"/>
              <w:szCs w:val="16"/>
            </w:rPr>
            <w:br/>
            <w:t>Institut national des sciences et techniques nucléaires</w:t>
          </w:r>
          <w:r w:rsidRPr="00B849D4">
            <w:rPr>
              <w:rFonts w:asciiTheme="minorHAnsi" w:hAnsiTheme="minorHAnsi" w:cstheme="minorHAnsi"/>
              <w:color w:val="002060"/>
              <w:sz w:val="16"/>
              <w:szCs w:val="16"/>
            </w:rPr>
            <w:t xml:space="preserve"> </w:t>
          </w:r>
        </w:p>
      </w:tc>
      <w:tc>
        <w:tcPr>
          <w:tcW w:w="283" w:type="dxa"/>
          <w:tcBorders>
            <w:top w:val="nil"/>
            <w:left w:val="nil"/>
            <w:bottom w:val="nil"/>
            <w:right w:val="nil"/>
          </w:tcBorders>
        </w:tcPr>
        <w:p w14:paraId="41BBCD02" w14:textId="77777777" w:rsidR="00B849D4" w:rsidRPr="00B849D4" w:rsidRDefault="00B849D4" w:rsidP="00B849D4">
          <w:pPr>
            <w:rPr>
              <w:rFonts w:asciiTheme="minorHAnsi" w:hAnsiTheme="minorHAnsi" w:cstheme="minorHAnsi"/>
              <w:color w:val="002060"/>
              <w:sz w:val="16"/>
              <w:szCs w:val="16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5CB4A21D" w14:textId="77777777" w:rsidR="00B849D4" w:rsidRPr="00B849D4" w:rsidRDefault="00B849D4" w:rsidP="00B849D4">
          <w:pPr>
            <w:jc w:val="left"/>
            <w:rPr>
              <w:rFonts w:asciiTheme="minorHAnsi" w:hAnsiTheme="minorHAnsi" w:cstheme="minorHAnsi"/>
              <w:b/>
              <w:color w:val="000000" w:themeColor="text1"/>
              <w:sz w:val="16"/>
              <w:szCs w:val="16"/>
            </w:rPr>
          </w:pPr>
          <w:r w:rsidRPr="00B849D4">
            <w:rPr>
              <w:rFonts w:asciiTheme="minorHAnsi" w:hAnsiTheme="minorHAnsi" w:cstheme="minorHAnsi"/>
              <w:b/>
              <w:color w:val="000000" w:themeColor="text1"/>
              <w:sz w:val="16"/>
              <w:szCs w:val="16"/>
            </w:rPr>
            <w:t>Commissariat à l’énergie atomique et aux énergies alternatives</w:t>
          </w:r>
        </w:p>
        <w:p w14:paraId="18BC0AF4" w14:textId="77777777" w:rsidR="00B849D4" w:rsidRPr="00B849D4" w:rsidRDefault="00B849D4" w:rsidP="00B849D4">
          <w:pPr>
            <w:jc w:val="left"/>
            <w:rPr>
              <w:rFonts w:asciiTheme="minorHAnsi" w:hAnsiTheme="minorHAnsi" w:cstheme="minorHAnsi"/>
              <w:sz w:val="16"/>
              <w:szCs w:val="16"/>
              <w:lang w:val="en-GB"/>
            </w:rPr>
          </w:pPr>
          <w:r w:rsidRPr="00B849D4">
            <w:rPr>
              <w:rFonts w:asciiTheme="minorHAnsi" w:hAnsiTheme="minorHAnsi" w:cstheme="minorHAnsi"/>
              <w:sz w:val="16"/>
              <w:szCs w:val="16"/>
              <w:lang w:val="en-GB"/>
            </w:rPr>
            <w:t xml:space="preserve">INSTN | </w:t>
          </w:r>
          <w:r w:rsidRPr="00B849D4">
            <w:rPr>
              <w:rFonts w:asciiTheme="minorHAnsi" w:hAnsiTheme="minorHAnsi" w:cstheme="minorHAnsi"/>
              <w:color w:val="000000" w:themeColor="text1"/>
              <w:sz w:val="16"/>
              <w:szCs w:val="16"/>
              <w:lang w:val="en-GB"/>
            </w:rPr>
            <w:t xml:space="preserve">CEA </w:t>
          </w:r>
          <w:sdt>
            <w:sdtPr>
              <w:rPr>
                <w:rFonts w:asciiTheme="minorHAnsi" w:hAnsiTheme="minorHAnsi" w:cstheme="minorHAnsi"/>
                <w:color w:val="000000" w:themeColor="text1"/>
                <w:sz w:val="16"/>
                <w:szCs w:val="16"/>
                <w:lang w:val="en-GB"/>
              </w:rPr>
              <w:alias w:val="Choisir le site"/>
              <w:tag w:val="Choisir le site"/>
              <w:id w:val="1085338119"/>
              <w:placeholder>
                <w:docPart w:val="541FE0CAFE8A4125B0F6E39D3405DD00"/>
              </w:placeholder>
              <w:dropDownList>
                <w:listItem w:displayText="Marcoule" w:value="Marcoule"/>
                <w:listItem w:displayText="Cadarache" w:value="Cadarache"/>
                <w:listItem w:displayText="Cherbourg" w:value="Cherbourg"/>
                <w:listItem w:displayText="Grenoble" w:value="Grenoble"/>
                <w:listItem w:displayText="Saclay" w:value="Saclay"/>
              </w:dropDownList>
            </w:sdtPr>
            <w:sdtEndPr/>
            <w:sdtContent>
              <w:r w:rsidRPr="00B849D4">
                <w:rPr>
                  <w:rFonts w:asciiTheme="minorHAnsi" w:hAnsiTheme="minorHAnsi" w:cstheme="minorHAnsi"/>
                  <w:color w:val="000000" w:themeColor="text1"/>
                  <w:sz w:val="16"/>
                  <w:szCs w:val="16"/>
                  <w:lang w:val="en-GB"/>
                </w:rPr>
                <w:t>Saclay</w:t>
              </w:r>
            </w:sdtContent>
          </w:sdt>
          <w:r w:rsidRPr="00B849D4">
            <w:rPr>
              <w:rFonts w:asciiTheme="minorHAnsi" w:hAnsiTheme="minorHAnsi" w:cstheme="minorHAnsi"/>
              <w:sz w:val="16"/>
              <w:szCs w:val="16"/>
              <w:lang w:val="en-GB"/>
            </w:rPr>
            <w:t xml:space="preserve"> | </w:t>
          </w:r>
          <w:sdt>
            <w:sdtPr>
              <w:rPr>
                <w:rFonts w:asciiTheme="minorHAnsi" w:hAnsiTheme="minorHAnsi" w:cstheme="minorHAnsi"/>
                <w:sz w:val="16"/>
                <w:szCs w:val="16"/>
                <w:lang w:val="en-GB"/>
              </w:rPr>
              <w:id w:val="1699894312"/>
              <w:placeholder>
                <w:docPart w:val="C6A8BCC1387B47B08E7778C4EB97D1A2"/>
              </w:placeholder>
              <w:text/>
            </w:sdtPr>
            <w:sdtEndPr/>
            <w:sdtContent>
              <w:proofErr w:type="spellStart"/>
              <w:r w:rsidRPr="00B849D4">
                <w:rPr>
                  <w:rFonts w:asciiTheme="minorHAnsi" w:hAnsiTheme="minorHAnsi" w:cstheme="minorHAnsi"/>
                  <w:sz w:val="16"/>
                  <w:szCs w:val="16"/>
                  <w:lang w:val="en-GB"/>
                </w:rPr>
                <w:t>Bât</w:t>
              </w:r>
              <w:proofErr w:type="spellEnd"/>
              <w:r w:rsidRPr="00B849D4">
                <w:rPr>
                  <w:rFonts w:asciiTheme="minorHAnsi" w:hAnsiTheme="minorHAnsi" w:cstheme="minorHAnsi"/>
                  <w:sz w:val="16"/>
                  <w:szCs w:val="16"/>
                  <w:lang w:val="en-GB"/>
                </w:rPr>
                <w:t>. 399</w:t>
              </w:r>
            </w:sdtContent>
          </w:sdt>
          <w:r w:rsidRPr="00B849D4">
            <w:rPr>
              <w:rFonts w:asciiTheme="minorHAnsi" w:hAnsiTheme="minorHAnsi" w:cstheme="minorHAnsi"/>
              <w:sz w:val="16"/>
              <w:szCs w:val="16"/>
              <w:lang w:val="en-GB"/>
            </w:rPr>
            <w:t xml:space="preserve"> – PC n°</w:t>
          </w:r>
          <w:sdt>
            <w:sdtPr>
              <w:rPr>
                <w:rFonts w:asciiTheme="minorHAnsi" w:hAnsiTheme="minorHAnsi" w:cstheme="minorHAnsi"/>
                <w:sz w:val="16"/>
                <w:szCs w:val="16"/>
                <w:lang w:val="en-GB"/>
              </w:rPr>
              <w:id w:val="-924341670"/>
              <w:placeholder>
                <w:docPart w:val="C6A8BCC1387B47B08E7778C4EB97D1A2"/>
              </w:placeholder>
              <w:text/>
            </w:sdtPr>
            <w:sdtEndPr/>
            <w:sdtContent>
              <w:r w:rsidRPr="00B849D4">
                <w:rPr>
                  <w:rFonts w:asciiTheme="minorHAnsi" w:hAnsiTheme="minorHAnsi" w:cstheme="minorHAnsi"/>
                  <w:sz w:val="16"/>
                  <w:szCs w:val="16"/>
                  <w:lang w:val="en-GB"/>
                </w:rPr>
                <w:t>35</w:t>
              </w:r>
            </w:sdtContent>
          </w:sdt>
        </w:p>
        <w:p w14:paraId="00FCF302" w14:textId="77777777" w:rsidR="00B849D4" w:rsidRPr="00B849D4" w:rsidRDefault="00723144" w:rsidP="00B849D4">
          <w:pPr>
            <w:jc w:val="left"/>
            <w:rPr>
              <w:rFonts w:asciiTheme="minorHAnsi" w:hAnsiTheme="minorHAnsi" w:cstheme="minorHAnsi"/>
              <w:color w:val="002060"/>
              <w:sz w:val="16"/>
              <w:szCs w:val="16"/>
            </w:rPr>
          </w:pPr>
          <w:sdt>
            <w:sdtPr>
              <w:rPr>
                <w:rFonts w:asciiTheme="minorHAnsi" w:hAnsiTheme="minorHAnsi" w:cstheme="minorHAnsi"/>
                <w:sz w:val="16"/>
                <w:szCs w:val="16"/>
              </w:rPr>
              <w:id w:val="-1292443666"/>
              <w:placeholder>
                <w:docPart w:val="C6A8BCC1387B47B08E7778C4EB97D1A2"/>
              </w:placeholder>
              <w:text/>
            </w:sdtPr>
            <w:sdtEndPr/>
            <w:sdtContent>
              <w:r w:rsidR="00B849D4" w:rsidRPr="00B849D4">
                <w:rPr>
                  <w:rFonts w:asciiTheme="minorHAnsi" w:hAnsiTheme="minorHAnsi" w:cstheme="minorHAnsi"/>
                  <w:sz w:val="16"/>
                  <w:szCs w:val="16"/>
                </w:rPr>
                <w:t>91191</w:t>
              </w:r>
            </w:sdtContent>
          </w:sdt>
          <w:r w:rsidR="00B849D4" w:rsidRPr="00B849D4">
            <w:rPr>
              <w:rFonts w:asciiTheme="minorHAnsi" w:hAnsiTheme="minorHAnsi" w:cstheme="minorHAnsi"/>
              <w:sz w:val="16"/>
              <w:szCs w:val="16"/>
            </w:rPr>
            <w:t xml:space="preserve"> </w:t>
          </w:r>
          <w:sdt>
            <w:sdtPr>
              <w:rPr>
                <w:rFonts w:asciiTheme="minorHAnsi" w:hAnsiTheme="minorHAnsi" w:cstheme="minorHAnsi"/>
                <w:sz w:val="16"/>
                <w:szCs w:val="16"/>
              </w:rPr>
              <w:id w:val="125135709"/>
              <w:placeholder>
                <w:docPart w:val="C6A8BCC1387B47B08E7778C4EB97D1A2"/>
              </w:placeholder>
              <w:text/>
            </w:sdtPr>
            <w:sdtEndPr/>
            <w:sdtContent>
              <w:r w:rsidR="00B849D4" w:rsidRPr="00B849D4">
                <w:rPr>
                  <w:rFonts w:asciiTheme="minorHAnsi" w:hAnsiTheme="minorHAnsi" w:cstheme="minorHAnsi"/>
                  <w:sz w:val="16"/>
                  <w:szCs w:val="16"/>
                </w:rPr>
                <w:t>Gif-sur-Yvette</w:t>
              </w:r>
            </w:sdtContent>
          </w:sdt>
          <w:r w:rsidR="00B849D4" w:rsidRPr="00B849D4">
            <w:rPr>
              <w:rFonts w:asciiTheme="minorHAnsi" w:hAnsiTheme="minorHAnsi" w:cstheme="minorHAnsi"/>
              <w:sz w:val="16"/>
              <w:szCs w:val="16"/>
            </w:rPr>
            <w:t xml:space="preserve"> Cedex</w:t>
          </w:r>
        </w:p>
      </w:tc>
    </w:tr>
  </w:tbl>
  <w:p w14:paraId="2FFA85A0" w14:textId="77777777" w:rsidR="00B849D4" w:rsidRDefault="00B849D4" w:rsidP="00B849D4">
    <w:pPr>
      <w:pStyle w:val="Pieddepage"/>
    </w:pPr>
    <w:r>
      <w:rPr>
        <w:noProof/>
      </w:rPr>
      <w:drawing>
        <wp:anchor distT="0" distB="0" distL="114300" distR="114300" simplePos="0" relativeHeight="251663360" behindDoc="0" locked="0" layoutInCell="1" allowOverlap="1" wp14:anchorId="4748EE35" wp14:editId="53E735C7">
          <wp:simplePos x="0" y="0"/>
          <wp:positionH relativeFrom="margin">
            <wp:posOffset>5859145</wp:posOffset>
          </wp:positionH>
          <wp:positionV relativeFrom="bottomMargin">
            <wp:posOffset>-3175</wp:posOffset>
          </wp:positionV>
          <wp:extent cx="468630" cy="468630"/>
          <wp:effectExtent l="0" t="0" r="7620" b="7620"/>
          <wp:wrapNone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CEA-logo-fond-gris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8630" cy="4686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8E51890" w14:textId="77777777" w:rsidR="00B849D4" w:rsidRDefault="00B849D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9F7562" w14:textId="77777777" w:rsidR="00723144" w:rsidRDefault="00723144" w:rsidP="00A6018C">
      <w:pPr>
        <w:spacing w:before="20" w:after="20"/>
      </w:pPr>
    </w:p>
  </w:footnote>
  <w:footnote w:type="continuationSeparator" w:id="0">
    <w:p w14:paraId="3A171919" w14:textId="77777777" w:rsidR="00723144" w:rsidRDefault="007231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8474F" w14:textId="012D59CE" w:rsidR="00D456C7" w:rsidRDefault="00D456C7" w:rsidP="00D456C7">
    <w:pPr>
      <w:pStyle w:val="En-tte"/>
      <w:tabs>
        <w:tab w:val="clear" w:pos="9070"/>
      </w:tabs>
    </w:pPr>
    <w:r>
      <w:rPr>
        <w:noProof/>
      </w:rPr>
      <w:drawing>
        <wp:anchor distT="0" distB="0" distL="114300" distR="114300" simplePos="0" relativeHeight="251665408" behindDoc="0" locked="0" layoutInCell="1" allowOverlap="1" wp14:anchorId="0433F0D5" wp14:editId="4C74B956">
          <wp:simplePos x="0" y="0"/>
          <wp:positionH relativeFrom="margin">
            <wp:posOffset>-38100</wp:posOffset>
          </wp:positionH>
          <wp:positionV relativeFrom="paragraph">
            <wp:posOffset>85090</wp:posOffset>
          </wp:positionV>
          <wp:extent cx="1438275" cy="464820"/>
          <wp:effectExtent l="0" t="0" r="9525" b="0"/>
          <wp:wrapThrough wrapText="bothSides">
            <wp:wrapPolygon edited="0">
              <wp:start x="0" y="0"/>
              <wp:lineTo x="0" y="20361"/>
              <wp:lineTo x="21457" y="20361"/>
              <wp:lineTo x="21457" y="0"/>
              <wp:lineTo x="0" y="0"/>
            </wp:wrapPolygon>
          </wp:wrapThrough>
          <wp:docPr id="2" name="Image 2" descr="C:\Users\ed176691\AppData\Local\Microsoft\Windows\INetCache\Content.Word\Logo INST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ed176691\AppData\Local\Microsoft\Windows\INetCache\Content.Word\Logo INSTN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8275" cy="464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863D1">
      <w:tab/>
    </w:r>
    <w:r>
      <w:tab/>
    </w:r>
    <w:r>
      <w:tab/>
    </w:r>
    <w:r>
      <w:tab/>
    </w:r>
    <w:r>
      <w:tab/>
    </w:r>
    <w:r>
      <w:tab/>
    </w:r>
  </w:p>
  <w:p w14:paraId="048464B9" w14:textId="3E5C9783" w:rsidR="00D456C7" w:rsidRDefault="00D456C7" w:rsidP="00D456C7">
    <w:pPr>
      <w:pStyle w:val="En-tte"/>
      <w:tabs>
        <w:tab w:val="clear" w:pos="9070"/>
      </w:tabs>
    </w:pPr>
  </w:p>
  <w:p w14:paraId="135965E5" w14:textId="3C0633C7" w:rsidR="00A863D1" w:rsidRPr="00D456C7" w:rsidRDefault="00D456C7" w:rsidP="00D456C7">
    <w:pPr>
      <w:pStyle w:val="En-tte"/>
      <w:tabs>
        <w:tab w:val="clear" w:pos="9070"/>
      </w:tabs>
      <w:rPr>
        <w:rFonts w:asciiTheme="minorHAnsi" w:hAnsiTheme="minorHAnsi" w:cstheme="minorHAnsi"/>
      </w:rPr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 w:rsidRPr="00EB470B">
      <w:rPr>
        <w:rFonts w:asciiTheme="minorHAnsi" w:hAnsiTheme="minorHAnsi" w:cstheme="minorHAnsi"/>
        <w:sz w:val="18"/>
      </w:rPr>
      <w:t xml:space="preserve">Référence : </w:t>
    </w:r>
    <w:r w:rsidR="009D5252">
      <w:rPr>
        <w:rFonts w:asciiTheme="minorHAnsi" w:hAnsiTheme="minorHAnsi" w:cstheme="minorHAnsi"/>
        <w:sz w:val="18"/>
      </w:rPr>
      <w:t xml:space="preserve">P09-Pr01-F01 - Version </w:t>
    </w:r>
    <w:r w:rsidR="0076323C">
      <w:rPr>
        <w:noProof/>
      </w:rPr>
      <mc:AlternateContent>
        <mc:Choice Requires="wps">
          <w:drawing>
            <wp:anchor distT="4294967295" distB="4294967295" distL="114300" distR="114300" simplePos="0" relativeHeight="251659264" behindDoc="0" locked="1" layoutInCell="1" allowOverlap="1" wp14:anchorId="62D4A67F" wp14:editId="13043E97">
              <wp:simplePos x="0" y="0"/>
              <wp:positionH relativeFrom="page">
                <wp:posOffset>179705</wp:posOffset>
              </wp:positionH>
              <wp:positionV relativeFrom="page">
                <wp:posOffset>3563619</wp:posOffset>
              </wp:positionV>
              <wp:extent cx="90170" cy="0"/>
              <wp:effectExtent l="0" t="0" r="24130" b="19050"/>
              <wp:wrapNone/>
              <wp:docPr id="7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017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96969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F00A28" id="Line 5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14.15pt,280.6pt" to="21.25pt,28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" strokecolor="#969696" strokeweight=".5pt">
              <w10:wrap anchorx="page" anchory="page"/>
              <w10:anchorlock/>
            </v:line>
          </w:pict>
        </mc:Fallback>
      </mc:AlternateContent>
    </w:r>
    <w:r w:rsidR="001F0569">
      <w:rPr>
        <w:rFonts w:asciiTheme="minorHAnsi" w:hAnsiTheme="minorHAnsi" w:cstheme="minorHAnsi"/>
        <w:sz w:val="18"/>
      </w:rPr>
      <w:t>4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D12B9" w14:textId="77777777" w:rsidR="00A863D1" w:rsidRDefault="00B849D4" w:rsidP="00CC3060">
    <w:pPr>
      <w:pStyle w:val="En-tte"/>
      <w:tabs>
        <w:tab w:val="right" w:pos="8222"/>
      </w:tabs>
    </w:pPr>
    <w:r>
      <w:rPr>
        <w:noProof/>
      </w:rPr>
      <w:drawing>
        <wp:anchor distT="0" distB="0" distL="114300" distR="114300" simplePos="0" relativeHeight="251661312" behindDoc="0" locked="0" layoutInCell="1" allowOverlap="1" wp14:anchorId="24E1E247" wp14:editId="08B272D9">
          <wp:simplePos x="0" y="0"/>
          <wp:positionH relativeFrom="column">
            <wp:posOffset>-83185</wp:posOffset>
          </wp:positionH>
          <wp:positionV relativeFrom="paragraph">
            <wp:posOffset>19685</wp:posOffset>
          </wp:positionV>
          <wp:extent cx="1438275" cy="464820"/>
          <wp:effectExtent l="0" t="0" r="9525" b="0"/>
          <wp:wrapThrough wrapText="bothSides">
            <wp:wrapPolygon edited="0">
              <wp:start x="0" y="0"/>
              <wp:lineTo x="0" y="20361"/>
              <wp:lineTo x="21457" y="20361"/>
              <wp:lineTo x="21457" y="0"/>
              <wp:lineTo x="0" y="0"/>
            </wp:wrapPolygon>
          </wp:wrapThrough>
          <wp:docPr id="4" name="Image 4" descr="C:\Users\ed176691\AppData\Local\Microsoft\Windows\INetCache\Content.Word\Logo INST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ed176691\AppData\Local\Microsoft\Windows\INetCache\Content.Word\Logo INSTN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8275" cy="464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863D1">
      <w:tab/>
    </w:r>
  </w:p>
  <w:p w14:paraId="01A40406" w14:textId="77777777" w:rsidR="00A863D1" w:rsidRDefault="00A863D1" w:rsidP="00CC3060">
    <w:pPr>
      <w:pStyle w:val="En-tte"/>
      <w:tabs>
        <w:tab w:val="right" w:pos="8222"/>
      </w:tabs>
    </w:pPr>
  </w:p>
  <w:p w14:paraId="0C3B123B" w14:textId="686FCD91" w:rsidR="00A863D1" w:rsidRPr="00EB470B" w:rsidRDefault="00B849D4" w:rsidP="00EB470B">
    <w:pPr>
      <w:pStyle w:val="En-tte"/>
      <w:tabs>
        <w:tab w:val="clear" w:pos="9070"/>
      </w:tabs>
      <w:rPr>
        <w:rFonts w:asciiTheme="minorHAnsi" w:hAnsiTheme="minorHAnsi" w:cstheme="minorHAnsi"/>
      </w:rPr>
    </w:pPr>
    <w:r>
      <w:tab/>
    </w:r>
    <w:r w:rsidR="00EB470B">
      <w:t xml:space="preserve">  </w:t>
    </w:r>
    <w:r w:rsidR="00EB470B">
      <w:tab/>
    </w:r>
    <w:r w:rsidR="00EB470B">
      <w:tab/>
    </w:r>
    <w:r w:rsidR="00EB470B">
      <w:tab/>
    </w:r>
    <w:r w:rsidR="00EB470B">
      <w:tab/>
    </w:r>
    <w:r w:rsidR="00EB470B">
      <w:tab/>
    </w:r>
    <w:r w:rsidR="00EB470B">
      <w:tab/>
    </w:r>
    <w:r w:rsidR="00EB470B">
      <w:tab/>
      <w:t xml:space="preserve"> </w:t>
    </w:r>
    <w:r w:rsidRPr="00EB470B">
      <w:rPr>
        <w:rFonts w:asciiTheme="minorHAnsi" w:hAnsiTheme="minorHAnsi" w:cstheme="minorHAnsi"/>
        <w:sz w:val="18"/>
      </w:rPr>
      <w:t xml:space="preserve">Référence : </w:t>
    </w:r>
    <w:r w:rsidR="009D5252">
      <w:rPr>
        <w:rFonts w:asciiTheme="minorHAnsi" w:hAnsiTheme="minorHAnsi" w:cstheme="minorHAnsi"/>
        <w:sz w:val="18"/>
      </w:rPr>
      <w:t xml:space="preserve">P09-Pr01-F01 - Version </w:t>
    </w:r>
    <w:r w:rsidR="001F0569">
      <w:rPr>
        <w:rFonts w:asciiTheme="minorHAnsi" w:hAnsiTheme="minorHAnsi" w:cstheme="minorHAnsi"/>
        <w:sz w:val="18"/>
      </w:rPr>
      <w:t>4</w:t>
    </w:r>
  </w:p>
  <w:p w14:paraId="51370FD1" w14:textId="77777777" w:rsidR="00A863D1" w:rsidRDefault="00A863D1" w:rsidP="00CC3060">
    <w:pPr>
      <w:pStyle w:val="En-tte"/>
      <w:tabs>
        <w:tab w:val="right" w:pos="8222"/>
      </w:tabs>
    </w:pPr>
  </w:p>
  <w:p w14:paraId="4866949D" w14:textId="77777777" w:rsidR="002D0924" w:rsidRDefault="0076323C" w:rsidP="008249C1">
    <w:pPr>
      <w:pStyle w:val="En-tte"/>
      <w:tabs>
        <w:tab w:val="clear" w:pos="9070"/>
        <w:tab w:val="right" w:pos="9639"/>
      </w:tabs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8240" behindDoc="0" locked="1" layoutInCell="1" allowOverlap="1" wp14:anchorId="40EC9306" wp14:editId="4ED11CC1">
              <wp:simplePos x="0" y="0"/>
              <wp:positionH relativeFrom="page">
                <wp:posOffset>179705</wp:posOffset>
              </wp:positionH>
              <wp:positionV relativeFrom="page">
                <wp:posOffset>3563619</wp:posOffset>
              </wp:positionV>
              <wp:extent cx="90170" cy="0"/>
              <wp:effectExtent l="0" t="0" r="24130" b="19050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017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96969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5A0E7C" id="Line 1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14.15pt,280.6pt" to="21.25pt,28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" strokecolor="#969696" strokeweight=".5pt">
              <w10:wrap anchorx="page" anchory="page"/>
              <w10:anchorlock/>
            </v:line>
          </w:pict>
        </mc:Fallback>
      </mc:AlternateContent>
    </w:r>
    <w:r w:rsidR="00A863D1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71689B8"/>
    <w:lvl w:ilvl="0">
      <w:start w:val="1"/>
      <w:numFmt w:val="decimal"/>
      <w:pStyle w:val="Listenum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40EB16A"/>
    <w:lvl w:ilvl="0">
      <w:start w:val="1"/>
      <w:numFmt w:val="decimal"/>
      <w:pStyle w:val="Listenum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C04F580"/>
    <w:lvl w:ilvl="0">
      <w:start w:val="1"/>
      <w:numFmt w:val="decimal"/>
      <w:pStyle w:val="Listenum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C92A60E"/>
    <w:lvl w:ilvl="0">
      <w:start w:val="1"/>
      <w:numFmt w:val="decimal"/>
      <w:pStyle w:val="Listenum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F38C548"/>
    <w:lvl w:ilvl="0">
      <w:start w:val="1"/>
      <w:numFmt w:val="bullet"/>
      <w:pStyle w:val="Listepuc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1B60DF4"/>
    <w:lvl w:ilvl="0">
      <w:start w:val="1"/>
      <w:numFmt w:val="bullet"/>
      <w:pStyle w:val="Listepuc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520189A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C762B8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8E37AC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B3EC6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A67F35"/>
    <w:multiLevelType w:val="hybridMultilevel"/>
    <w:tmpl w:val="E2EC37B8"/>
    <w:lvl w:ilvl="0" w:tplc="A88C73C0">
      <w:start w:val="1"/>
      <w:numFmt w:val="bullet"/>
      <w:pStyle w:val="Listepuces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67066C"/>
    <w:multiLevelType w:val="multilevel"/>
    <w:tmpl w:val="118EECC0"/>
    <w:lvl w:ilvl="0">
      <w:start w:val="1"/>
      <w:numFmt w:val="bullet"/>
      <w:lvlText w:val=""/>
      <w:lvlJc w:val="left"/>
      <w:pPr>
        <w:tabs>
          <w:tab w:val="num" w:pos="510"/>
        </w:tabs>
        <w:ind w:left="510" w:hanging="255"/>
      </w:pPr>
      <w:rPr>
        <w:rFonts w:ascii="Symbol" w:hAnsi="Symbol" w:hint="default"/>
        <w:color w:val="A4001D"/>
      </w:rPr>
    </w:lvl>
    <w:lvl w:ilvl="1">
      <w:start w:val="1"/>
      <w:numFmt w:val="bullet"/>
      <w:lvlText w:val="o"/>
      <w:lvlJc w:val="left"/>
      <w:pPr>
        <w:tabs>
          <w:tab w:val="num" w:pos="-77"/>
        </w:tabs>
        <w:ind w:left="-7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643"/>
        </w:tabs>
        <w:ind w:left="64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363"/>
        </w:tabs>
        <w:ind w:left="136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083"/>
        </w:tabs>
        <w:ind w:left="208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3523"/>
        </w:tabs>
        <w:ind w:left="352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243"/>
        </w:tabs>
        <w:ind w:left="424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</w:rPr>
    </w:lvl>
  </w:abstractNum>
  <w:abstractNum w:abstractNumId="12" w15:restartNumberingAfterBreak="0">
    <w:nsid w:val="09622692"/>
    <w:multiLevelType w:val="multilevel"/>
    <w:tmpl w:val="040C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26C213B2"/>
    <w:multiLevelType w:val="hybridMultilevel"/>
    <w:tmpl w:val="527E097C"/>
    <w:lvl w:ilvl="0" w:tplc="4ECAEC72">
      <w:numFmt w:val="bullet"/>
      <w:lvlText w:val=""/>
      <w:lvlJc w:val="left"/>
      <w:pPr>
        <w:ind w:left="360" w:hanging="360"/>
      </w:pPr>
      <w:rPr>
        <w:rFonts w:ascii="Wingdings 2" w:eastAsia="Times New Roman" w:hAnsi="Wingdings 2" w:cs="Arial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4AE5560"/>
    <w:multiLevelType w:val="hybridMultilevel"/>
    <w:tmpl w:val="63DA002A"/>
    <w:lvl w:ilvl="0" w:tplc="449C7EF0">
      <w:start w:val="1"/>
      <w:numFmt w:val="bullet"/>
      <w:lvlText w:val=""/>
      <w:lvlJc w:val="left"/>
      <w:pPr>
        <w:tabs>
          <w:tab w:val="num" w:pos="510"/>
        </w:tabs>
        <w:ind w:left="510" w:hanging="255"/>
      </w:pPr>
      <w:rPr>
        <w:rFonts w:ascii="Symbol" w:hAnsi="Symbol" w:hint="default"/>
        <w:color w:val="A4001D"/>
      </w:rPr>
    </w:lvl>
    <w:lvl w:ilvl="1" w:tplc="040C0003" w:tentative="1">
      <w:start w:val="1"/>
      <w:numFmt w:val="bullet"/>
      <w:lvlText w:val="o"/>
      <w:lvlJc w:val="left"/>
      <w:pPr>
        <w:tabs>
          <w:tab w:val="num" w:pos="-77"/>
        </w:tabs>
        <w:ind w:left="-7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643"/>
        </w:tabs>
        <w:ind w:left="6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1363"/>
        </w:tabs>
        <w:ind w:left="13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083"/>
        </w:tabs>
        <w:ind w:left="20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3523"/>
        </w:tabs>
        <w:ind w:left="35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4243"/>
        </w:tabs>
        <w:ind w:left="42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</w:rPr>
    </w:lvl>
  </w:abstractNum>
  <w:abstractNum w:abstractNumId="15" w15:restartNumberingAfterBreak="0">
    <w:nsid w:val="65970CFA"/>
    <w:multiLevelType w:val="multilevel"/>
    <w:tmpl w:val="040C0023"/>
    <w:styleLink w:val="ArticleSec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6" w15:restartNumberingAfterBreak="0">
    <w:nsid w:val="7DB00F6D"/>
    <w:multiLevelType w:val="multilevel"/>
    <w:tmpl w:val="040C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7" w15:restartNumberingAfterBreak="0">
    <w:nsid w:val="7FE24C8E"/>
    <w:multiLevelType w:val="hybridMultilevel"/>
    <w:tmpl w:val="B7F82850"/>
    <w:lvl w:ilvl="0" w:tplc="EE9EBFD2">
      <w:start w:val="1"/>
      <w:numFmt w:val="bullet"/>
      <w:pStyle w:val="Listepuces2"/>
      <w:lvlText w:val=""/>
      <w:lvlJc w:val="left"/>
      <w:pPr>
        <w:tabs>
          <w:tab w:val="num" w:pos="510"/>
        </w:tabs>
        <w:ind w:left="510" w:hanging="226"/>
      </w:pPr>
      <w:rPr>
        <w:rFonts w:ascii="Symbol" w:hAnsi="Symbol" w:hint="default"/>
        <w:color w:val="A4001D"/>
      </w:rPr>
    </w:lvl>
    <w:lvl w:ilvl="1" w:tplc="040C0003" w:tentative="1">
      <w:start w:val="1"/>
      <w:numFmt w:val="bullet"/>
      <w:lvlText w:val="o"/>
      <w:lvlJc w:val="left"/>
      <w:pPr>
        <w:tabs>
          <w:tab w:val="num" w:pos="-77"/>
        </w:tabs>
        <w:ind w:left="-7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643"/>
        </w:tabs>
        <w:ind w:left="6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1363"/>
        </w:tabs>
        <w:ind w:left="13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083"/>
        </w:tabs>
        <w:ind w:left="20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3523"/>
        </w:tabs>
        <w:ind w:left="35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4243"/>
        </w:tabs>
        <w:ind w:left="42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14"/>
  </w:num>
  <w:num w:numId="4">
    <w:abstractNumId w:val="10"/>
  </w:num>
  <w:num w:numId="5">
    <w:abstractNumId w:val="11"/>
  </w:num>
  <w:num w:numId="6">
    <w:abstractNumId w:val="17"/>
  </w:num>
  <w:num w:numId="7">
    <w:abstractNumId w:val="16"/>
  </w:num>
  <w:num w:numId="8">
    <w:abstractNumId w:val="12"/>
  </w:num>
  <w:num w:numId="9">
    <w:abstractNumId w:val="15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6"/>
  </w:num>
  <w:num w:numId="16">
    <w:abstractNumId w:val="5"/>
  </w:num>
  <w:num w:numId="17">
    <w:abstractNumId w:val="4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567"/>
  <w:hyphenationZone w:val="567"/>
  <w:drawingGridHorizontalSpacing w:val="100"/>
  <w:displayHorizontalDrawingGridEvery w:val="2"/>
  <w:displayVerticalDrawingGridEvery w:val="2"/>
  <w:doNotShadeFormData/>
  <w:characterSpacingControl w:val="doNotCompress"/>
  <w:hdrShapeDefaults>
    <o:shapedefaults v:ext="edit" spidmax="2049">
      <v:stroke weight=".2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151"/>
    <w:rsid w:val="00000655"/>
    <w:rsid w:val="0000747B"/>
    <w:rsid w:val="00010774"/>
    <w:rsid w:val="000125A9"/>
    <w:rsid w:val="00014BCF"/>
    <w:rsid w:val="000321AD"/>
    <w:rsid w:val="000321DE"/>
    <w:rsid w:val="00052E99"/>
    <w:rsid w:val="000536A1"/>
    <w:rsid w:val="000654B2"/>
    <w:rsid w:val="00067FA3"/>
    <w:rsid w:val="000827E3"/>
    <w:rsid w:val="0008442B"/>
    <w:rsid w:val="0008656F"/>
    <w:rsid w:val="000950E2"/>
    <w:rsid w:val="000964D7"/>
    <w:rsid w:val="00096EAF"/>
    <w:rsid w:val="000A1DD5"/>
    <w:rsid w:val="000A7DF0"/>
    <w:rsid w:val="000B6F40"/>
    <w:rsid w:val="000D5AAD"/>
    <w:rsid w:val="000E012E"/>
    <w:rsid w:val="000F3F55"/>
    <w:rsid w:val="000F4B9A"/>
    <w:rsid w:val="0010094D"/>
    <w:rsid w:val="00102D03"/>
    <w:rsid w:val="00111CC6"/>
    <w:rsid w:val="00117461"/>
    <w:rsid w:val="00121AC2"/>
    <w:rsid w:val="00122305"/>
    <w:rsid w:val="00123AF0"/>
    <w:rsid w:val="00123CF1"/>
    <w:rsid w:val="00124DE3"/>
    <w:rsid w:val="00127638"/>
    <w:rsid w:val="00127D06"/>
    <w:rsid w:val="00130F60"/>
    <w:rsid w:val="00132A34"/>
    <w:rsid w:val="00137F8F"/>
    <w:rsid w:val="00141EA7"/>
    <w:rsid w:val="00144370"/>
    <w:rsid w:val="00151C0B"/>
    <w:rsid w:val="0015500F"/>
    <w:rsid w:val="00162A2E"/>
    <w:rsid w:val="001702C0"/>
    <w:rsid w:val="00173A4E"/>
    <w:rsid w:val="00180498"/>
    <w:rsid w:val="00180912"/>
    <w:rsid w:val="00190BA1"/>
    <w:rsid w:val="0019165E"/>
    <w:rsid w:val="00193328"/>
    <w:rsid w:val="00195712"/>
    <w:rsid w:val="00196F20"/>
    <w:rsid w:val="001A2063"/>
    <w:rsid w:val="001A260D"/>
    <w:rsid w:val="001A2B27"/>
    <w:rsid w:val="001A3FB2"/>
    <w:rsid w:val="001C7D07"/>
    <w:rsid w:val="001D0034"/>
    <w:rsid w:val="001D2572"/>
    <w:rsid w:val="001D4FD9"/>
    <w:rsid w:val="001E0BB6"/>
    <w:rsid w:val="001F0569"/>
    <w:rsid w:val="001F5C2F"/>
    <w:rsid w:val="001F7774"/>
    <w:rsid w:val="00202201"/>
    <w:rsid w:val="00202C2D"/>
    <w:rsid w:val="0020420D"/>
    <w:rsid w:val="002044E6"/>
    <w:rsid w:val="00205F0B"/>
    <w:rsid w:val="00206E50"/>
    <w:rsid w:val="00207190"/>
    <w:rsid w:val="002131B8"/>
    <w:rsid w:val="002132A1"/>
    <w:rsid w:val="002133F0"/>
    <w:rsid w:val="00213B56"/>
    <w:rsid w:val="0021694C"/>
    <w:rsid w:val="002214F8"/>
    <w:rsid w:val="00234181"/>
    <w:rsid w:val="002365A8"/>
    <w:rsid w:val="002454CC"/>
    <w:rsid w:val="00246822"/>
    <w:rsid w:val="002518B3"/>
    <w:rsid w:val="00251A27"/>
    <w:rsid w:val="002534A1"/>
    <w:rsid w:val="00254697"/>
    <w:rsid w:val="00261F77"/>
    <w:rsid w:val="00262C03"/>
    <w:rsid w:val="00263650"/>
    <w:rsid w:val="002654D3"/>
    <w:rsid w:val="00270703"/>
    <w:rsid w:val="00271808"/>
    <w:rsid w:val="00276E38"/>
    <w:rsid w:val="0028085A"/>
    <w:rsid w:val="00281AD1"/>
    <w:rsid w:val="00283CD3"/>
    <w:rsid w:val="0028559E"/>
    <w:rsid w:val="002875AA"/>
    <w:rsid w:val="00290ED8"/>
    <w:rsid w:val="002948FB"/>
    <w:rsid w:val="002A6D58"/>
    <w:rsid w:val="002B1427"/>
    <w:rsid w:val="002B1CEB"/>
    <w:rsid w:val="002B660E"/>
    <w:rsid w:val="002B6867"/>
    <w:rsid w:val="002B7E84"/>
    <w:rsid w:val="002C041B"/>
    <w:rsid w:val="002C0A7C"/>
    <w:rsid w:val="002C1870"/>
    <w:rsid w:val="002C4812"/>
    <w:rsid w:val="002D0924"/>
    <w:rsid w:val="002D3C62"/>
    <w:rsid w:val="002E08D4"/>
    <w:rsid w:val="002F1C8F"/>
    <w:rsid w:val="002F1F0C"/>
    <w:rsid w:val="002F42A0"/>
    <w:rsid w:val="002F5D7D"/>
    <w:rsid w:val="002F642D"/>
    <w:rsid w:val="00301E97"/>
    <w:rsid w:val="00317423"/>
    <w:rsid w:val="00327D35"/>
    <w:rsid w:val="0033474D"/>
    <w:rsid w:val="00353C1A"/>
    <w:rsid w:val="003547B5"/>
    <w:rsid w:val="003560E9"/>
    <w:rsid w:val="00356C10"/>
    <w:rsid w:val="00365599"/>
    <w:rsid w:val="00367367"/>
    <w:rsid w:val="00392C00"/>
    <w:rsid w:val="00395394"/>
    <w:rsid w:val="00396CC3"/>
    <w:rsid w:val="00397EE6"/>
    <w:rsid w:val="003A3918"/>
    <w:rsid w:val="003B48D7"/>
    <w:rsid w:val="003B6943"/>
    <w:rsid w:val="003C262F"/>
    <w:rsid w:val="003C3E43"/>
    <w:rsid w:val="003C4EB8"/>
    <w:rsid w:val="003C7E80"/>
    <w:rsid w:val="003E1E2A"/>
    <w:rsid w:val="003E6084"/>
    <w:rsid w:val="003E7DF4"/>
    <w:rsid w:val="003F7910"/>
    <w:rsid w:val="00400AAD"/>
    <w:rsid w:val="00406792"/>
    <w:rsid w:val="004102EA"/>
    <w:rsid w:val="004145A2"/>
    <w:rsid w:val="00415010"/>
    <w:rsid w:val="0042177A"/>
    <w:rsid w:val="00421CFA"/>
    <w:rsid w:val="004230B1"/>
    <w:rsid w:val="00426795"/>
    <w:rsid w:val="00430048"/>
    <w:rsid w:val="004334BE"/>
    <w:rsid w:val="00441420"/>
    <w:rsid w:val="004461B3"/>
    <w:rsid w:val="0045420E"/>
    <w:rsid w:val="004571A0"/>
    <w:rsid w:val="00472F15"/>
    <w:rsid w:val="0047325A"/>
    <w:rsid w:val="00482928"/>
    <w:rsid w:val="0049108F"/>
    <w:rsid w:val="00492D8C"/>
    <w:rsid w:val="00495B24"/>
    <w:rsid w:val="004B0151"/>
    <w:rsid w:val="004B4BBB"/>
    <w:rsid w:val="004B5329"/>
    <w:rsid w:val="004C76C2"/>
    <w:rsid w:val="004D54C9"/>
    <w:rsid w:val="004D72AD"/>
    <w:rsid w:val="004F3CD2"/>
    <w:rsid w:val="00505966"/>
    <w:rsid w:val="00506797"/>
    <w:rsid w:val="00506EFA"/>
    <w:rsid w:val="0051116E"/>
    <w:rsid w:val="005117C6"/>
    <w:rsid w:val="0052191D"/>
    <w:rsid w:val="00524B58"/>
    <w:rsid w:val="00524E8B"/>
    <w:rsid w:val="00526ECA"/>
    <w:rsid w:val="005300E3"/>
    <w:rsid w:val="0053310E"/>
    <w:rsid w:val="005334EA"/>
    <w:rsid w:val="00540BB8"/>
    <w:rsid w:val="00543F3A"/>
    <w:rsid w:val="00546D4E"/>
    <w:rsid w:val="0055141E"/>
    <w:rsid w:val="00553086"/>
    <w:rsid w:val="00556576"/>
    <w:rsid w:val="005601DF"/>
    <w:rsid w:val="00561A70"/>
    <w:rsid w:val="005652F6"/>
    <w:rsid w:val="00565A46"/>
    <w:rsid w:val="00566D89"/>
    <w:rsid w:val="00570A2C"/>
    <w:rsid w:val="00573178"/>
    <w:rsid w:val="00577404"/>
    <w:rsid w:val="005816B8"/>
    <w:rsid w:val="005817BF"/>
    <w:rsid w:val="00582239"/>
    <w:rsid w:val="0058551E"/>
    <w:rsid w:val="00592EF7"/>
    <w:rsid w:val="00596278"/>
    <w:rsid w:val="005B61CB"/>
    <w:rsid w:val="005C14FC"/>
    <w:rsid w:val="005C1724"/>
    <w:rsid w:val="005C4F0F"/>
    <w:rsid w:val="005C5AA0"/>
    <w:rsid w:val="005C5E5A"/>
    <w:rsid w:val="005D4EA9"/>
    <w:rsid w:val="005E63B3"/>
    <w:rsid w:val="006006E7"/>
    <w:rsid w:val="00602D07"/>
    <w:rsid w:val="00604E3B"/>
    <w:rsid w:val="0060656A"/>
    <w:rsid w:val="00613DBC"/>
    <w:rsid w:val="00617A95"/>
    <w:rsid w:val="0062346C"/>
    <w:rsid w:val="00623CC3"/>
    <w:rsid w:val="006240D4"/>
    <w:rsid w:val="0062460A"/>
    <w:rsid w:val="006246B0"/>
    <w:rsid w:val="00632086"/>
    <w:rsid w:val="00632646"/>
    <w:rsid w:val="00643FDB"/>
    <w:rsid w:val="00644348"/>
    <w:rsid w:val="00646013"/>
    <w:rsid w:val="00650AA4"/>
    <w:rsid w:val="0065166D"/>
    <w:rsid w:val="006516E6"/>
    <w:rsid w:val="006565A1"/>
    <w:rsid w:val="006569A4"/>
    <w:rsid w:val="00657D29"/>
    <w:rsid w:val="00660220"/>
    <w:rsid w:val="00665B3F"/>
    <w:rsid w:val="00673171"/>
    <w:rsid w:val="006768BE"/>
    <w:rsid w:val="00676EC1"/>
    <w:rsid w:val="0067784A"/>
    <w:rsid w:val="00683F0A"/>
    <w:rsid w:val="00690569"/>
    <w:rsid w:val="006927EE"/>
    <w:rsid w:val="00697941"/>
    <w:rsid w:val="006A05CF"/>
    <w:rsid w:val="006A22C1"/>
    <w:rsid w:val="006A58EF"/>
    <w:rsid w:val="006D2648"/>
    <w:rsid w:val="006D3D37"/>
    <w:rsid w:val="006D52BD"/>
    <w:rsid w:val="006F1C78"/>
    <w:rsid w:val="006F40D9"/>
    <w:rsid w:val="006F5A84"/>
    <w:rsid w:val="007012B4"/>
    <w:rsid w:val="007013C4"/>
    <w:rsid w:val="00704C29"/>
    <w:rsid w:val="00723144"/>
    <w:rsid w:val="00730057"/>
    <w:rsid w:val="00732577"/>
    <w:rsid w:val="00734492"/>
    <w:rsid w:val="007406F8"/>
    <w:rsid w:val="007432C7"/>
    <w:rsid w:val="007477F6"/>
    <w:rsid w:val="00755F09"/>
    <w:rsid w:val="00761993"/>
    <w:rsid w:val="007621C2"/>
    <w:rsid w:val="0076323C"/>
    <w:rsid w:val="00763CC9"/>
    <w:rsid w:val="00765742"/>
    <w:rsid w:val="00770419"/>
    <w:rsid w:val="0077459F"/>
    <w:rsid w:val="00774754"/>
    <w:rsid w:val="007755C8"/>
    <w:rsid w:val="00776CF1"/>
    <w:rsid w:val="00786724"/>
    <w:rsid w:val="00790E5A"/>
    <w:rsid w:val="00791232"/>
    <w:rsid w:val="0079296A"/>
    <w:rsid w:val="00793C8A"/>
    <w:rsid w:val="007A23A2"/>
    <w:rsid w:val="007A2424"/>
    <w:rsid w:val="007B23B2"/>
    <w:rsid w:val="007B358B"/>
    <w:rsid w:val="007B3A07"/>
    <w:rsid w:val="007B5362"/>
    <w:rsid w:val="007B6761"/>
    <w:rsid w:val="007C0F64"/>
    <w:rsid w:val="007C3484"/>
    <w:rsid w:val="007C5CB3"/>
    <w:rsid w:val="007C6963"/>
    <w:rsid w:val="007D1C21"/>
    <w:rsid w:val="007D52D3"/>
    <w:rsid w:val="007D5C98"/>
    <w:rsid w:val="007D7619"/>
    <w:rsid w:val="007E07E0"/>
    <w:rsid w:val="007E0BC0"/>
    <w:rsid w:val="007E3B9A"/>
    <w:rsid w:val="007E5A80"/>
    <w:rsid w:val="007F0DDB"/>
    <w:rsid w:val="007F108E"/>
    <w:rsid w:val="00802ABF"/>
    <w:rsid w:val="00803331"/>
    <w:rsid w:val="00807654"/>
    <w:rsid w:val="0081135D"/>
    <w:rsid w:val="008120A2"/>
    <w:rsid w:val="0081296B"/>
    <w:rsid w:val="00812BC5"/>
    <w:rsid w:val="00816263"/>
    <w:rsid w:val="00816351"/>
    <w:rsid w:val="008249C1"/>
    <w:rsid w:val="00835DEE"/>
    <w:rsid w:val="00836029"/>
    <w:rsid w:val="008374DA"/>
    <w:rsid w:val="00854DAD"/>
    <w:rsid w:val="00855CA8"/>
    <w:rsid w:val="00874FE7"/>
    <w:rsid w:val="0087589A"/>
    <w:rsid w:val="00881D53"/>
    <w:rsid w:val="008822C0"/>
    <w:rsid w:val="00892C7D"/>
    <w:rsid w:val="00893763"/>
    <w:rsid w:val="00895277"/>
    <w:rsid w:val="00895BF9"/>
    <w:rsid w:val="00897E1C"/>
    <w:rsid w:val="00897F7D"/>
    <w:rsid w:val="008A0144"/>
    <w:rsid w:val="008A48DF"/>
    <w:rsid w:val="008A572C"/>
    <w:rsid w:val="008B6DD6"/>
    <w:rsid w:val="008B7A5C"/>
    <w:rsid w:val="008C1919"/>
    <w:rsid w:val="008D54CE"/>
    <w:rsid w:val="008D6803"/>
    <w:rsid w:val="008E2B63"/>
    <w:rsid w:val="008E496E"/>
    <w:rsid w:val="008E7C99"/>
    <w:rsid w:val="008F3CA4"/>
    <w:rsid w:val="008F579A"/>
    <w:rsid w:val="008F681B"/>
    <w:rsid w:val="008F6B98"/>
    <w:rsid w:val="00907CCF"/>
    <w:rsid w:val="00932DCB"/>
    <w:rsid w:val="00936CA0"/>
    <w:rsid w:val="0096505B"/>
    <w:rsid w:val="0096570C"/>
    <w:rsid w:val="009767F2"/>
    <w:rsid w:val="00985347"/>
    <w:rsid w:val="00990D4A"/>
    <w:rsid w:val="00992403"/>
    <w:rsid w:val="009A7E45"/>
    <w:rsid w:val="009B0F2B"/>
    <w:rsid w:val="009B2274"/>
    <w:rsid w:val="009B5FCC"/>
    <w:rsid w:val="009C1290"/>
    <w:rsid w:val="009C4AD9"/>
    <w:rsid w:val="009C5E14"/>
    <w:rsid w:val="009D43A0"/>
    <w:rsid w:val="009D4E27"/>
    <w:rsid w:val="009D5252"/>
    <w:rsid w:val="009D6237"/>
    <w:rsid w:val="009D64CB"/>
    <w:rsid w:val="009E0181"/>
    <w:rsid w:val="009E677A"/>
    <w:rsid w:val="009E79B2"/>
    <w:rsid w:val="009F3D5F"/>
    <w:rsid w:val="00A00EC0"/>
    <w:rsid w:val="00A014F1"/>
    <w:rsid w:val="00A05E2A"/>
    <w:rsid w:val="00A123E7"/>
    <w:rsid w:val="00A1749E"/>
    <w:rsid w:val="00A21492"/>
    <w:rsid w:val="00A21F33"/>
    <w:rsid w:val="00A35CDC"/>
    <w:rsid w:val="00A443BA"/>
    <w:rsid w:val="00A465F1"/>
    <w:rsid w:val="00A51E92"/>
    <w:rsid w:val="00A54AC4"/>
    <w:rsid w:val="00A54E0E"/>
    <w:rsid w:val="00A6018C"/>
    <w:rsid w:val="00A66924"/>
    <w:rsid w:val="00A67A47"/>
    <w:rsid w:val="00A726DF"/>
    <w:rsid w:val="00A7344E"/>
    <w:rsid w:val="00A76178"/>
    <w:rsid w:val="00A76792"/>
    <w:rsid w:val="00A81F27"/>
    <w:rsid w:val="00A82D1D"/>
    <w:rsid w:val="00A8403B"/>
    <w:rsid w:val="00A851F0"/>
    <w:rsid w:val="00A861FC"/>
    <w:rsid w:val="00A863D1"/>
    <w:rsid w:val="00A86A79"/>
    <w:rsid w:val="00A91180"/>
    <w:rsid w:val="00A91D6F"/>
    <w:rsid w:val="00A934DF"/>
    <w:rsid w:val="00AA0ED9"/>
    <w:rsid w:val="00AA1C5D"/>
    <w:rsid w:val="00AA4B00"/>
    <w:rsid w:val="00AA6386"/>
    <w:rsid w:val="00AB2DF0"/>
    <w:rsid w:val="00AB42CC"/>
    <w:rsid w:val="00AB67D3"/>
    <w:rsid w:val="00AD03BD"/>
    <w:rsid w:val="00AD20C3"/>
    <w:rsid w:val="00AD5114"/>
    <w:rsid w:val="00AD56D9"/>
    <w:rsid w:val="00AD7E44"/>
    <w:rsid w:val="00AE141F"/>
    <w:rsid w:val="00AF3D9C"/>
    <w:rsid w:val="00AF62F1"/>
    <w:rsid w:val="00B009C7"/>
    <w:rsid w:val="00B06AFA"/>
    <w:rsid w:val="00B14F06"/>
    <w:rsid w:val="00B254B9"/>
    <w:rsid w:val="00B25FCE"/>
    <w:rsid w:val="00B506A4"/>
    <w:rsid w:val="00B50922"/>
    <w:rsid w:val="00B56A65"/>
    <w:rsid w:val="00B575E3"/>
    <w:rsid w:val="00B5769C"/>
    <w:rsid w:val="00B62451"/>
    <w:rsid w:val="00B65635"/>
    <w:rsid w:val="00B712F1"/>
    <w:rsid w:val="00B72BE2"/>
    <w:rsid w:val="00B7355A"/>
    <w:rsid w:val="00B75132"/>
    <w:rsid w:val="00B849D4"/>
    <w:rsid w:val="00B86C91"/>
    <w:rsid w:val="00BA6439"/>
    <w:rsid w:val="00BB2038"/>
    <w:rsid w:val="00BC3C16"/>
    <w:rsid w:val="00BD4101"/>
    <w:rsid w:val="00BD6A50"/>
    <w:rsid w:val="00BE1F6F"/>
    <w:rsid w:val="00BE28C8"/>
    <w:rsid w:val="00BE2F7E"/>
    <w:rsid w:val="00BE6370"/>
    <w:rsid w:val="00BF18AE"/>
    <w:rsid w:val="00BF6E79"/>
    <w:rsid w:val="00C00941"/>
    <w:rsid w:val="00C00967"/>
    <w:rsid w:val="00C03CC6"/>
    <w:rsid w:val="00C10B38"/>
    <w:rsid w:val="00C1277D"/>
    <w:rsid w:val="00C1657B"/>
    <w:rsid w:val="00C168B0"/>
    <w:rsid w:val="00C16BCD"/>
    <w:rsid w:val="00C20220"/>
    <w:rsid w:val="00C24003"/>
    <w:rsid w:val="00C27AE2"/>
    <w:rsid w:val="00C36BA7"/>
    <w:rsid w:val="00C37097"/>
    <w:rsid w:val="00C43663"/>
    <w:rsid w:val="00C44FEC"/>
    <w:rsid w:val="00C53974"/>
    <w:rsid w:val="00C60DC3"/>
    <w:rsid w:val="00C65636"/>
    <w:rsid w:val="00C70C8F"/>
    <w:rsid w:val="00C72E21"/>
    <w:rsid w:val="00C8083A"/>
    <w:rsid w:val="00C81F19"/>
    <w:rsid w:val="00C843DD"/>
    <w:rsid w:val="00C85753"/>
    <w:rsid w:val="00C85855"/>
    <w:rsid w:val="00C86C26"/>
    <w:rsid w:val="00C8794D"/>
    <w:rsid w:val="00C948DE"/>
    <w:rsid w:val="00C94982"/>
    <w:rsid w:val="00CA06D6"/>
    <w:rsid w:val="00CA725B"/>
    <w:rsid w:val="00CB1A13"/>
    <w:rsid w:val="00CB1BA4"/>
    <w:rsid w:val="00CB3185"/>
    <w:rsid w:val="00CB3B47"/>
    <w:rsid w:val="00CB7174"/>
    <w:rsid w:val="00CC2981"/>
    <w:rsid w:val="00CC3060"/>
    <w:rsid w:val="00CC3428"/>
    <w:rsid w:val="00CC3964"/>
    <w:rsid w:val="00CC6353"/>
    <w:rsid w:val="00CD16E0"/>
    <w:rsid w:val="00CE21DE"/>
    <w:rsid w:val="00CE6C4A"/>
    <w:rsid w:val="00CF18F6"/>
    <w:rsid w:val="00CF1AC7"/>
    <w:rsid w:val="00CF1E2D"/>
    <w:rsid w:val="00D077F1"/>
    <w:rsid w:val="00D11FC2"/>
    <w:rsid w:val="00D12CAC"/>
    <w:rsid w:val="00D13A4E"/>
    <w:rsid w:val="00D15323"/>
    <w:rsid w:val="00D17C51"/>
    <w:rsid w:val="00D2491C"/>
    <w:rsid w:val="00D24EC6"/>
    <w:rsid w:val="00D26A02"/>
    <w:rsid w:val="00D339AC"/>
    <w:rsid w:val="00D33E90"/>
    <w:rsid w:val="00D37273"/>
    <w:rsid w:val="00D41C17"/>
    <w:rsid w:val="00D42AA8"/>
    <w:rsid w:val="00D43A40"/>
    <w:rsid w:val="00D454C0"/>
    <w:rsid w:val="00D456C7"/>
    <w:rsid w:val="00D47BF1"/>
    <w:rsid w:val="00D5170B"/>
    <w:rsid w:val="00D52C05"/>
    <w:rsid w:val="00D549E8"/>
    <w:rsid w:val="00D74A25"/>
    <w:rsid w:val="00D75472"/>
    <w:rsid w:val="00D7699E"/>
    <w:rsid w:val="00D82B18"/>
    <w:rsid w:val="00D82DA4"/>
    <w:rsid w:val="00D83CBE"/>
    <w:rsid w:val="00D8428A"/>
    <w:rsid w:val="00D846AC"/>
    <w:rsid w:val="00D90404"/>
    <w:rsid w:val="00D92192"/>
    <w:rsid w:val="00D96153"/>
    <w:rsid w:val="00DA44F1"/>
    <w:rsid w:val="00DB0357"/>
    <w:rsid w:val="00DD2C71"/>
    <w:rsid w:val="00DE46A0"/>
    <w:rsid w:val="00DE63F9"/>
    <w:rsid w:val="00DE6A69"/>
    <w:rsid w:val="00DF4DEA"/>
    <w:rsid w:val="00E00526"/>
    <w:rsid w:val="00E00612"/>
    <w:rsid w:val="00E01B12"/>
    <w:rsid w:val="00E116E7"/>
    <w:rsid w:val="00E13DDE"/>
    <w:rsid w:val="00E14DB4"/>
    <w:rsid w:val="00E17CC8"/>
    <w:rsid w:val="00E21C94"/>
    <w:rsid w:val="00E25046"/>
    <w:rsid w:val="00E25D36"/>
    <w:rsid w:val="00E25E7E"/>
    <w:rsid w:val="00E30440"/>
    <w:rsid w:val="00E3206B"/>
    <w:rsid w:val="00E325E5"/>
    <w:rsid w:val="00E3487A"/>
    <w:rsid w:val="00E34F4B"/>
    <w:rsid w:val="00E43284"/>
    <w:rsid w:val="00E43C94"/>
    <w:rsid w:val="00E472D3"/>
    <w:rsid w:val="00E506C8"/>
    <w:rsid w:val="00E51575"/>
    <w:rsid w:val="00E57384"/>
    <w:rsid w:val="00E76CA3"/>
    <w:rsid w:val="00E8270F"/>
    <w:rsid w:val="00E83641"/>
    <w:rsid w:val="00E95A6F"/>
    <w:rsid w:val="00EA25FC"/>
    <w:rsid w:val="00EA3FC5"/>
    <w:rsid w:val="00EA7466"/>
    <w:rsid w:val="00EB2A27"/>
    <w:rsid w:val="00EB470B"/>
    <w:rsid w:val="00EB6587"/>
    <w:rsid w:val="00ED0571"/>
    <w:rsid w:val="00ED19B2"/>
    <w:rsid w:val="00ED53CE"/>
    <w:rsid w:val="00ED6D2F"/>
    <w:rsid w:val="00ED7865"/>
    <w:rsid w:val="00ED7DB4"/>
    <w:rsid w:val="00EE00FB"/>
    <w:rsid w:val="00EE5C4C"/>
    <w:rsid w:val="00EE7CBD"/>
    <w:rsid w:val="00EF2F60"/>
    <w:rsid w:val="00EF581C"/>
    <w:rsid w:val="00F037E5"/>
    <w:rsid w:val="00F11ED8"/>
    <w:rsid w:val="00F122A1"/>
    <w:rsid w:val="00F13908"/>
    <w:rsid w:val="00F157E3"/>
    <w:rsid w:val="00F30911"/>
    <w:rsid w:val="00F33AA7"/>
    <w:rsid w:val="00F35148"/>
    <w:rsid w:val="00F35E54"/>
    <w:rsid w:val="00F3601B"/>
    <w:rsid w:val="00F3732D"/>
    <w:rsid w:val="00F43C13"/>
    <w:rsid w:val="00F4536B"/>
    <w:rsid w:val="00F509BE"/>
    <w:rsid w:val="00F5311F"/>
    <w:rsid w:val="00F55D8D"/>
    <w:rsid w:val="00F62C24"/>
    <w:rsid w:val="00F6480A"/>
    <w:rsid w:val="00F65326"/>
    <w:rsid w:val="00F66101"/>
    <w:rsid w:val="00F67462"/>
    <w:rsid w:val="00F71D5D"/>
    <w:rsid w:val="00F773F3"/>
    <w:rsid w:val="00F81DD2"/>
    <w:rsid w:val="00F86FE4"/>
    <w:rsid w:val="00F967F6"/>
    <w:rsid w:val="00F97FE8"/>
    <w:rsid w:val="00FA09BF"/>
    <w:rsid w:val="00FB08B7"/>
    <w:rsid w:val="00FB1788"/>
    <w:rsid w:val="00FB2E54"/>
    <w:rsid w:val="00FC1CAC"/>
    <w:rsid w:val="00FC2CFF"/>
    <w:rsid w:val="00FC7932"/>
    <w:rsid w:val="00FD328C"/>
    <w:rsid w:val="00FE5086"/>
    <w:rsid w:val="00FF7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stroke weight=".25pt"/>
    </o:shapedefaults>
    <o:shapelayout v:ext="edit">
      <o:idmap v:ext="edit" data="1"/>
    </o:shapelayout>
  </w:shapeDefaults>
  <w:decimalSymbol w:val=","/>
  <w:listSeparator w:val=";"/>
  <w14:docId w14:val="6ED4EB3A"/>
  <w15:docId w15:val="{A29E5791-5977-452A-8E8C-83840D3BD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00AAD"/>
    <w:pPr>
      <w:jc w:val="both"/>
    </w:pPr>
    <w:rPr>
      <w:rFonts w:ascii="Arial" w:hAnsi="Arial"/>
      <w:sz w:val="22"/>
      <w:szCs w:val="24"/>
    </w:rPr>
  </w:style>
  <w:style w:type="paragraph" w:styleId="Titre1">
    <w:name w:val="heading 1"/>
    <w:basedOn w:val="Normal"/>
    <w:next w:val="Normal"/>
    <w:qFormat/>
    <w:rsid w:val="00400AAD"/>
    <w:pPr>
      <w:keepNext/>
      <w:pageBreakBefore/>
      <w:spacing w:after="12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Titre2">
    <w:name w:val="heading 2"/>
    <w:basedOn w:val="Normal"/>
    <w:next w:val="Normal"/>
    <w:link w:val="Titre2Car"/>
    <w:qFormat/>
    <w:rsid w:val="00400AAD"/>
    <w:pPr>
      <w:keepNext/>
      <w:spacing w:before="600" w:after="120"/>
      <w:outlineLvl w:val="1"/>
    </w:pPr>
    <w:rPr>
      <w:rFonts w:cs="Arial"/>
      <w:b/>
      <w:bCs/>
      <w:iCs/>
      <w:sz w:val="36"/>
      <w:szCs w:val="28"/>
    </w:rPr>
  </w:style>
  <w:style w:type="paragraph" w:styleId="Titre3">
    <w:name w:val="heading 3"/>
    <w:basedOn w:val="Normal"/>
    <w:next w:val="Normal"/>
    <w:qFormat/>
    <w:rsid w:val="00400AAD"/>
    <w:pPr>
      <w:keepNext/>
      <w:spacing w:before="480" w:after="120"/>
      <w:outlineLvl w:val="2"/>
    </w:pPr>
    <w:rPr>
      <w:rFonts w:cs="Arial"/>
      <w:b/>
      <w:bCs/>
      <w:sz w:val="32"/>
      <w:szCs w:val="26"/>
    </w:rPr>
  </w:style>
  <w:style w:type="paragraph" w:styleId="Titre4">
    <w:name w:val="heading 4"/>
    <w:basedOn w:val="Normal"/>
    <w:next w:val="Normal"/>
    <w:qFormat/>
    <w:rsid w:val="00400AAD"/>
    <w:pPr>
      <w:keepNext/>
      <w:spacing w:before="360" w:after="120"/>
      <w:outlineLvl w:val="3"/>
    </w:pPr>
    <w:rPr>
      <w:rFonts w:cs="Arial"/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400AAD"/>
    <w:pPr>
      <w:keepNext/>
      <w:spacing w:before="300" w:after="120"/>
      <w:outlineLvl w:val="4"/>
    </w:pPr>
    <w:rPr>
      <w:rFonts w:cs="Arial"/>
      <w:b/>
      <w:bCs/>
      <w:iCs/>
      <w:sz w:val="24"/>
      <w:szCs w:val="26"/>
    </w:rPr>
  </w:style>
  <w:style w:type="paragraph" w:styleId="Titre6">
    <w:name w:val="heading 6"/>
    <w:basedOn w:val="Normal"/>
    <w:next w:val="Normal"/>
    <w:qFormat/>
    <w:rsid w:val="00400AAD"/>
    <w:p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Titre7">
    <w:name w:val="heading 7"/>
    <w:basedOn w:val="Normal"/>
    <w:next w:val="Normal"/>
    <w:qFormat/>
    <w:rsid w:val="00400AAD"/>
    <w:pPr>
      <w:spacing w:before="240" w:after="60"/>
      <w:outlineLvl w:val="6"/>
    </w:pPr>
    <w:rPr>
      <w:rFonts w:ascii="Times New Roman" w:hAnsi="Times New Roman"/>
      <w:sz w:val="24"/>
    </w:rPr>
  </w:style>
  <w:style w:type="paragraph" w:styleId="Titre8">
    <w:name w:val="heading 8"/>
    <w:basedOn w:val="Normal"/>
    <w:next w:val="Normal"/>
    <w:qFormat/>
    <w:rsid w:val="00400AAD"/>
    <w:p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Titre9">
    <w:name w:val="heading 9"/>
    <w:basedOn w:val="Normal"/>
    <w:next w:val="Normal"/>
    <w:qFormat/>
    <w:rsid w:val="00400AAD"/>
    <w:pPr>
      <w:spacing w:before="240" w:after="60"/>
      <w:outlineLvl w:val="8"/>
    </w:pPr>
    <w:rPr>
      <w:rFonts w:cs="Arial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rsid w:val="00613DBC"/>
    <w:pPr>
      <w:tabs>
        <w:tab w:val="right" w:pos="9070"/>
      </w:tabs>
      <w:suppressAutoHyphens/>
      <w:spacing w:before="20" w:after="20"/>
      <w:jc w:val="left"/>
    </w:pPr>
    <w:rPr>
      <w:sz w:val="14"/>
    </w:rPr>
  </w:style>
  <w:style w:type="paragraph" w:styleId="Pieddepage">
    <w:name w:val="footer"/>
    <w:basedOn w:val="Normal"/>
    <w:link w:val="PieddepageCar"/>
    <w:uiPriority w:val="99"/>
    <w:rsid w:val="00396CC3"/>
    <w:pPr>
      <w:tabs>
        <w:tab w:val="right" w:pos="9070"/>
      </w:tabs>
      <w:suppressAutoHyphens/>
      <w:spacing w:line="200" w:lineRule="atLeast"/>
      <w:ind w:left="-2240" w:right="28"/>
      <w:jc w:val="left"/>
    </w:pPr>
    <w:rPr>
      <w:color w:val="7B7B7A"/>
      <w:sz w:val="16"/>
    </w:rPr>
  </w:style>
  <w:style w:type="paragraph" w:styleId="NormalWeb">
    <w:name w:val="Normal (Web)"/>
    <w:basedOn w:val="Normal"/>
    <w:semiHidden/>
    <w:rsid w:val="00790E5A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paragraph" w:styleId="TM1">
    <w:name w:val="toc 1"/>
    <w:basedOn w:val="Normal"/>
    <w:next w:val="Normal"/>
    <w:autoRedefine/>
    <w:semiHidden/>
    <w:rsid w:val="00BA6439"/>
    <w:pPr>
      <w:keepNext/>
      <w:tabs>
        <w:tab w:val="right" w:leader="dot" w:pos="9060"/>
      </w:tabs>
      <w:suppressAutoHyphens/>
      <w:spacing w:before="300" w:after="120"/>
      <w:ind w:right="680"/>
    </w:pPr>
    <w:rPr>
      <w:b/>
      <w:noProof/>
    </w:rPr>
  </w:style>
  <w:style w:type="paragraph" w:styleId="TM3">
    <w:name w:val="toc 3"/>
    <w:basedOn w:val="Normal"/>
    <w:next w:val="Normal"/>
    <w:autoRedefine/>
    <w:semiHidden/>
    <w:rsid w:val="00BA6439"/>
    <w:pPr>
      <w:tabs>
        <w:tab w:val="right" w:leader="dot" w:pos="9060"/>
      </w:tabs>
      <w:suppressAutoHyphens/>
      <w:spacing w:before="20" w:after="20"/>
      <w:ind w:left="403" w:right="680"/>
    </w:pPr>
  </w:style>
  <w:style w:type="character" w:styleId="Lienhypertexte">
    <w:name w:val="Hyperlink"/>
    <w:basedOn w:val="Policepardfaut"/>
    <w:uiPriority w:val="99"/>
    <w:rsid w:val="0062460A"/>
    <w:rPr>
      <w:color w:val="0000FF"/>
      <w:u w:val="single"/>
    </w:rPr>
  </w:style>
  <w:style w:type="paragraph" w:styleId="TM2">
    <w:name w:val="toc 2"/>
    <w:basedOn w:val="Normal"/>
    <w:next w:val="Normal"/>
    <w:autoRedefine/>
    <w:semiHidden/>
    <w:rsid w:val="00BA6439"/>
    <w:pPr>
      <w:tabs>
        <w:tab w:val="right" w:leader="dot" w:pos="9060"/>
      </w:tabs>
      <w:suppressAutoHyphens/>
      <w:spacing w:before="120" w:after="40"/>
      <w:ind w:left="198" w:right="680"/>
    </w:pPr>
  </w:style>
  <w:style w:type="table" w:styleId="Grilledutableau">
    <w:name w:val="Table Grid"/>
    <w:basedOn w:val="TableauNormal"/>
    <w:semiHidden/>
    <w:rsid w:val="00F3601B"/>
    <w:pPr>
      <w:spacing w:line="25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tedebasdepage">
    <w:name w:val="footnote text"/>
    <w:basedOn w:val="Normal"/>
    <w:semiHidden/>
    <w:rsid w:val="00A6018C"/>
    <w:rPr>
      <w:i/>
      <w:sz w:val="18"/>
      <w:szCs w:val="20"/>
    </w:rPr>
  </w:style>
  <w:style w:type="character" w:styleId="Appelnotedebasdep">
    <w:name w:val="footnote reference"/>
    <w:basedOn w:val="Policepardfaut"/>
    <w:semiHidden/>
    <w:rsid w:val="00A6018C"/>
    <w:rPr>
      <w:vertAlign w:val="superscript"/>
    </w:rPr>
  </w:style>
  <w:style w:type="paragraph" w:customStyle="1" w:styleId="Adresse">
    <w:name w:val="Adresse"/>
    <w:basedOn w:val="Normal"/>
    <w:semiHidden/>
    <w:rsid w:val="006D52BD"/>
    <w:pPr>
      <w:framePr w:hSpace="142" w:wrap="around" w:vAnchor="page" w:hAnchor="margin" w:xAlign="right" w:y="3196"/>
      <w:suppressAutoHyphens/>
      <w:suppressOverlap/>
      <w:jc w:val="left"/>
    </w:pPr>
  </w:style>
  <w:style w:type="paragraph" w:styleId="Listepuces">
    <w:name w:val="List Bullet"/>
    <w:basedOn w:val="Normal"/>
    <w:rsid w:val="002A6D58"/>
    <w:pPr>
      <w:numPr>
        <w:numId w:val="4"/>
      </w:numPr>
      <w:spacing w:before="60"/>
    </w:pPr>
  </w:style>
  <w:style w:type="paragraph" w:styleId="Listepuces2">
    <w:name w:val="List Bullet 2"/>
    <w:basedOn w:val="Normal"/>
    <w:semiHidden/>
    <w:rsid w:val="00495B24"/>
    <w:pPr>
      <w:numPr>
        <w:numId w:val="6"/>
      </w:numPr>
      <w:spacing w:after="120"/>
    </w:pPr>
    <w:rPr>
      <w:rFonts w:cs="Arial"/>
      <w:sz w:val="19"/>
    </w:rPr>
  </w:style>
  <w:style w:type="paragraph" w:styleId="TM4">
    <w:name w:val="toc 4"/>
    <w:basedOn w:val="Normal"/>
    <w:next w:val="Normal"/>
    <w:autoRedefine/>
    <w:semiHidden/>
    <w:rsid w:val="00BA6439"/>
    <w:pPr>
      <w:tabs>
        <w:tab w:val="right" w:leader="dot" w:pos="9060"/>
      </w:tabs>
      <w:suppressAutoHyphens/>
      <w:ind w:left="601" w:right="680"/>
    </w:pPr>
  </w:style>
  <w:style w:type="paragraph" w:styleId="TM5">
    <w:name w:val="toc 5"/>
    <w:basedOn w:val="Normal"/>
    <w:next w:val="Normal"/>
    <w:autoRedefine/>
    <w:semiHidden/>
    <w:rsid w:val="00BA6439"/>
    <w:pPr>
      <w:tabs>
        <w:tab w:val="right" w:leader="dot" w:pos="9060"/>
      </w:tabs>
      <w:suppressAutoHyphens/>
      <w:ind w:left="799" w:right="680"/>
    </w:pPr>
  </w:style>
  <w:style w:type="numbering" w:styleId="111111">
    <w:name w:val="Outline List 2"/>
    <w:basedOn w:val="Aucuneliste"/>
    <w:semiHidden/>
    <w:rsid w:val="00254697"/>
    <w:pPr>
      <w:numPr>
        <w:numId w:val="7"/>
      </w:numPr>
    </w:pPr>
  </w:style>
  <w:style w:type="numbering" w:styleId="1ai">
    <w:name w:val="Outline List 1"/>
    <w:basedOn w:val="Aucuneliste"/>
    <w:semiHidden/>
    <w:rsid w:val="00254697"/>
    <w:pPr>
      <w:numPr>
        <w:numId w:val="8"/>
      </w:numPr>
    </w:pPr>
  </w:style>
  <w:style w:type="character" w:styleId="Accentuation">
    <w:name w:val="Emphasis"/>
    <w:basedOn w:val="Policepardfaut"/>
    <w:qFormat/>
    <w:rsid w:val="00400AAD"/>
    <w:rPr>
      <w:i/>
      <w:iCs/>
    </w:rPr>
  </w:style>
  <w:style w:type="character" w:styleId="AcronymeHTML">
    <w:name w:val="HTML Acronym"/>
    <w:basedOn w:val="Policepardfaut"/>
    <w:semiHidden/>
    <w:rsid w:val="00254697"/>
  </w:style>
  <w:style w:type="paragraph" w:styleId="Adressedestinataire">
    <w:name w:val="envelope address"/>
    <w:basedOn w:val="Normal"/>
    <w:semiHidden/>
    <w:rsid w:val="00254697"/>
    <w:pPr>
      <w:framePr w:w="7938" w:h="1985" w:hRule="exact" w:hSpace="141" w:wrap="auto" w:hAnchor="page" w:xAlign="center" w:yAlign="bottom"/>
      <w:ind w:left="2835"/>
    </w:pPr>
    <w:rPr>
      <w:rFonts w:cs="Arial"/>
      <w:sz w:val="24"/>
    </w:rPr>
  </w:style>
  <w:style w:type="paragraph" w:styleId="Adresseexpditeur">
    <w:name w:val="envelope return"/>
    <w:basedOn w:val="Normal"/>
    <w:semiHidden/>
    <w:rsid w:val="00254697"/>
    <w:rPr>
      <w:rFonts w:cs="Arial"/>
      <w:szCs w:val="20"/>
    </w:rPr>
  </w:style>
  <w:style w:type="paragraph" w:styleId="AdresseHTML">
    <w:name w:val="HTML Address"/>
    <w:basedOn w:val="Normal"/>
    <w:semiHidden/>
    <w:rsid w:val="00254697"/>
    <w:rPr>
      <w:i/>
      <w:iCs/>
    </w:rPr>
  </w:style>
  <w:style w:type="numbering" w:styleId="ArticleSection">
    <w:name w:val="Outline List 3"/>
    <w:basedOn w:val="Aucuneliste"/>
    <w:semiHidden/>
    <w:rsid w:val="00254697"/>
    <w:pPr>
      <w:numPr>
        <w:numId w:val="9"/>
      </w:numPr>
    </w:pPr>
  </w:style>
  <w:style w:type="character" w:styleId="CitationHTML">
    <w:name w:val="HTML Cite"/>
    <w:basedOn w:val="Policepardfaut"/>
    <w:semiHidden/>
    <w:rsid w:val="00254697"/>
    <w:rPr>
      <w:i/>
      <w:iCs/>
    </w:rPr>
  </w:style>
  <w:style w:type="table" w:styleId="Tableauclassique1">
    <w:name w:val="Table Classic 1"/>
    <w:basedOn w:val="TableauNormal"/>
    <w:semiHidden/>
    <w:rsid w:val="00254697"/>
    <w:pPr>
      <w:spacing w:line="25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2">
    <w:name w:val="Table Classic 2"/>
    <w:basedOn w:val="TableauNormal"/>
    <w:semiHidden/>
    <w:rsid w:val="00254697"/>
    <w:pPr>
      <w:spacing w:line="25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3">
    <w:name w:val="Table Classic 3"/>
    <w:basedOn w:val="TableauNormal"/>
    <w:semiHidden/>
    <w:rsid w:val="00254697"/>
    <w:pPr>
      <w:spacing w:line="250" w:lineRule="atLeast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4">
    <w:name w:val="Table Classic 4"/>
    <w:basedOn w:val="TableauNormal"/>
    <w:semiHidden/>
    <w:rsid w:val="00254697"/>
    <w:pPr>
      <w:spacing w:line="250" w:lineRule="atLeast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ClavierHTML">
    <w:name w:val="HTML Keyboard"/>
    <w:basedOn w:val="Policepardfaut"/>
    <w:semiHidden/>
    <w:rsid w:val="00254697"/>
    <w:rPr>
      <w:rFonts w:ascii="Courier New" w:hAnsi="Courier New" w:cs="Courier New"/>
      <w:sz w:val="20"/>
      <w:szCs w:val="20"/>
    </w:rPr>
  </w:style>
  <w:style w:type="character" w:styleId="CodeHTML">
    <w:name w:val="HTML Code"/>
    <w:basedOn w:val="Policepardfaut"/>
    <w:semiHidden/>
    <w:rsid w:val="00254697"/>
    <w:rPr>
      <w:rFonts w:ascii="Courier New" w:hAnsi="Courier New" w:cs="Courier New"/>
      <w:sz w:val="20"/>
      <w:szCs w:val="20"/>
    </w:rPr>
  </w:style>
  <w:style w:type="table" w:styleId="Colonnesdetableau1">
    <w:name w:val="Table Columns 1"/>
    <w:basedOn w:val="TableauNormal"/>
    <w:semiHidden/>
    <w:rsid w:val="00254697"/>
    <w:pPr>
      <w:spacing w:line="250" w:lineRule="atLeast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2">
    <w:name w:val="Table Columns 2"/>
    <w:basedOn w:val="TableauNormal"/>
    <w:semiHidden/>
    <w:rsid w:val="00254697"/>
    <w:pPr>
      <w:spacing w:line="250" w:lineRule="atLeast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3">
    <w:name w:val="Table Columns 3"/>
    <w:basedOn w:val="TableauNormal"/>
    <w:semiHidden/>
    <w:rsid w:val="00254697"/>
    <w:pPr>
      <w:spacing w:line="250" w:lineRule="atLeast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4">
    <w:name w:val="Table Columns 4"/>
    <w:basedOn w:val="TableauNormal"/>
    <w:semiHidden/>
    <w:rsid w:val="00254697"/>
    <w:pPr>
      <w:spacing w:line="250" w:lineRule="atLeast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Colonnesdetableau5">
    <w:name w:val="Table Columns 5"/>
    <w:basedOn w:val="TableauNormal"/>
    <w:semiHidden/>
    <w:rsid w:val="00254697"/>
    <w:pPr>
      <w:spacing w:line="250" w:lineRule="atLeast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aucolor1">
    <w:name w:val="Table Colorful 1"/>
    <w:basedOn w:val="TableauNormal"/>
    <w:semiHidden/>
    <w:rsid w:val="00254697"/>
    <w:pPr>
      <w:spacing w:line="250" w:lineRule="atLeast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2">
    <w:name w:val="Table Colorful 2"/>
    <w:basedOn w:val="TableauNormal"/>
    <w:semiHidden/>
    <w:rsid w:val="00254697"/>
    <w:pPr>
      <w:spacing w:line="250" w:lineRule="atLeast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3">
    <w:name w:val="Table Colorful 3"/>
    <w:basedOn w:val="TableauNormal"/>
    <w:semiHidden/>
    <w:rsid w:val="00254697"/>
    <w:pPr>
      <w:spacing w:line="250" w:lineRule="atLeast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contemporain">
    <w:name w:val="Table Contemporary"/>
    <w:basedOn w:val="TableauNormal"/>
    <w:semiHidden/>
    <w:rsid w:val="00254697"/>
    <w:pPr>
      <w:spacing w:line="250" w:lineRule="atLeast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Corpsdetexte">
    <w:name w:val="Body Text"/>
    <w:basedOn w:val="Normal"/>
    <w:semiHidden/>
    <w:rsid w:val="00254697"/>
    <w:pPr>
      <w:spacing w:after="120"/>
    </w:pPr>
  </w:style>
  <w:style w:type="paragraph" w:styleId="Corpsdetexte2">
    <w:name w:val="Body Text 2"/>
    <w:basedOn w:val="Normal"/>
    <w:semiHidden/>
    <w:rsid w:val="00254697"/>
    <w:pPr>
      <w:spacing w:after="120" w:line="480" w:lineRule="auto"/>
    </w:pPr>
  </w:style>
  <w:style w:type="paragraph" w:styleId="Corpsdetexte3">
    <w:name w:val="Body Text 3"/>
    <w:basedOn w:val="Normal"/>
    <w:semiHidden/>
    <w:rsid w:val="00254697"/>
    <w:pPr>
      <w:spacing w:after="120"/>
    </w:pPr>
    <w:rPr>
      <w:sz w:val="16"/>
      <w:szCs w:val="16"/>
    </w:rPr>
  </w:style>
  <w:style w:type="paragraph" w:styleId="Date">
    <w:name w:val="Date"/>
    <w:basedOn w:val="Normal"/>
    <w:next w:val="Normal"/>
    <w:semiHidden/>
    <w:rsid w:val="00254697"/>
  </w:style>
  <w:style w:type="character" w:styleId="DfinitionHTML">
    <w:name w:val="HTML Definition"/>
    <w:basedOn w:val="Policepardfaut"/>
    <w:semiHidden/>
    <w:rsid w:val="00254697"/>
    <w:rPr>
      <w:i/>
      <w:iCs/>
    </w:rPr>
  </w:style>
  <w:style w:type="table" w:styleId="Effetsdetableau3D2">
    <w:name w:val="Table 3D effects 2"/>
    <w:basedOn w:val="TableauNormal"/>
    <w:semiHidden/>
    <w:rsid w:val="00254697"/>
    <w:pPr>
      <w:spacing w:line="250" w:lineRule="atLeast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ffetsdetableau3D1">
    <w:name w:val="Table 3D effects 1"/>
    <w:basedOn w:val="TableauNormal"/>
    <w:semiHidden/>
    <w:rsid w:val="00254697"/>
    <w:pPr>
      <w:spacing w:line="250" w:lineRule="atLeast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ffetsdetableau3D3">
    <w:name w:val="Table 3D effects 3"/>
    <w:basedOn w:val="TableauNormal"/>
    <w:semiHidden/>
    <w:rsid w:val="00254697"/>
    <w:pPr>
      <w:spacing w:line="250" w:lineRule="atLeast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gant">
    <w:name w:val="Table Elegant"/>
    <w:basedOn w:val="TableauNormal"/>
    <w:semiHidden/>
    <w:rsid w:val="00254697"/>
    <w:pPr>
      <w:spacing w:line="250" w:lineRule="atLeast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lev">
    <w:name w:val="Strong"/>
    <w:basedOn w:val="Policepardfaut"/>
    <w:qFormat/>
    <w:rsid w:val="00400AAD"/>
    <w:rPr>
      <w:b/>
      <w:bCs/>
    </w:rPr>
  </w:style>
  <w:style w:type="paragraph" w:styleId="En-ttedemessage">
    <w:name w:val="Message Header"/>
    <w:basedOn w:val="Normal"/>
    <w:semiHidden/>
    <w:rsid w:val="0025469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</w:rPr>
  </w:style>
  <w:style w:type="character" w:styleId="ExempleHTML">
    <w:name w:val="HTML Sample"/>
    <w:basedOn w:val="Policepardfaut"/>
    <w:semiHidden/>
    <w:rsid w:val="00254697"/>
    <w:rPr>
      <w:rFonts w:ascii="Courier New" w:hAnsi="Courier New" w:cs="Courier New"/>
    </w:rPr>
  </w:style>
  <w:style w:type="paragraph" w:styleId="Formuledepolitesse">
    <w:name w:val="Closing"/>
    <w:basedOn w:val="Normal"/>
    <w:semiHidden/>
    <w:rsid w:val="00254697"/>
    <w:pPr>
      <w:ind w:left="4252"/>
    </w:pPr>
  </w:style>
  <w:style w:type="table" w:styleId="Grilledetableau1">
    <w:name w:val="Table Grid 1"/>
    <w:basedOn w:val="TableauNormal"/>
    <w:semiHidden/>
    <w:rsid w:val="00254697"/>
    <w:pPr>
      <w:spacing w:line="25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2">
    <w:name w:val="Table Grid 2"/>
    <w:basedOn w:val="TableauNormal"/>
    <w:semiHidden/>
    <w:rsid w:val="00254697"/>
    <w:pPr>
      <w:spacing w:line="250" w:lineRule="atLeast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3">
    <w:name w:val="Table Grid 3"/>
    <w:basedOn w:val="TableauNormal"/>
    <w:semiHidden/>
    <w:rsid w:val="00254697"/>
    <w:pPr>
      <w:spacing w:line="250" w:lineRule="atLeast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4">
    <w:name w:val="Table Grid 4"/>
    <w:basedOn w:val="TableauNormal"/>
    <w:semiHidden/>
    <w:rsid w:val="00254697"/>
    <w:pPr>
      <w:spacing w:line="250" w:lineRule="atLeast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5">
    <w:name w:val="Table Grid 5"/>
    <w:basedOn w:val="TableauNormal"/>
    <w:semiHidden/>
    <w:rsid w:val="00254697"/>
    <w:pPr>
      <w:spacing w:line="25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6">
    <w:name w:val="Table Grid 6"/>
    <w:basedOn w:val="TableauNormal"/>
    <w:semiHidden/>
    <w:rsid w:val="00254697"/>
    <w:pPr>
      <w:spacing w:line="25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7">
    <w:name w:val="Table Grid 7"/>
    <w:basedOn w:val="TableauNormal"/>
    <w:semiHidden/>
    <w:rsid w:val="00254697"/>
    <w:pPr>
      <w:spacing w:line="250" w:lineRule="atLeast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8">
    <w:name w:val="Table Grid 8"/>
    <w:basedOn w:val="TableauNormal"/>
    <w:semiHidden/>
    <w:rsid w:val="00254697"/>
    <w:pPr>
      <w:spacing w:line="250" w:lineRule="atLeast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Lienhypertextesuivivisit">
    <w:name w:val="FollowedHyperlink"/>
    <w:basedOn w:val="Policepardfaut"/>
    <w:semiHidden/>
    <w:rsid w:val="00254697"/>
    <w:rPr>
      <w:color w:val="800080"/>
      <w:u w:val="single"/>
    </w:rPr>
  </w:style>
  <w:style w:type="paragraph" w:styleId="Liste">
    <w:name w:val="List"/>
    <w:basedOn w:val="Normal"/>
    <w:semiHidden/>
    <w:rsid w:val="00254697"/>
    <w:pPr>
      <w:ind w:left="283" w:hanging="283"/>
    </w:pPr>
  </w:style>
  <w:style w:type="paragraph" w:styleId="Liste2">
    <w:name w:val="List 2"/>
    <w:basedOn w:val="Normal"/>
    <w:semiHidden/>
    <w:rsid w:val="00254697"/>
    <w:pPr>
      <w:ind w:left="566" w:hanging="283"/>
    </w:pPr>
  </w:style>
  <w:style w:type="paragraph" w:styleId="Liste3">
    <w:name w:val="List 3"/>
    <w:basedOn w:val="Normal"/>
    <w:semiHidden/>
    <w:rsid w:val="00254697"/>
    <w:pPr>
      <w:ind w:left="849" w:hanging="283"/>
    </w:pPr>
  </w:style>
  <w:style w:type="paragraph" w:styleId="Liste4">
    <w:name w:val="List 4"/>
    <w:basedOn w:val="Normal"/>
    <w:semiHidden/>
    <w:rsid w:val="00254697"/>
    <w:pPr>
      <w:ind w:left="1132" w:hanging="283"/>
    </w:pPr>
  </w:style>
  <w:style w:type="paragraph" w:styleId="Liste5">
    <w:name w:val="List 5"/>
    <w:basedOn w:val="Normal"/>
    <w:semiHidden/>
    <w:rsid w:val="00254697"/>
    <w:pPr>
      <w:ind w:left="1415" w:hanging="283"/>
    </w:pPr>
  </w:style>
  <w:style w:type="paragraph" w:styleId="Listenumros">
    <w:name w:val="List Number"/>
    <w:basedOn w:val="Normal"/>
    <w:semiHidden/>
    <w:rsid w:val="00254697"/>
    <w:pPr>
      <w:numPr>
        <w:numId w:val="10"/>
      </w:numPr>
    </w:pPr>
  </w:style>
  <w:style w:type="paragraph" w:styleId="Listenumros2">
    <w:name w:val="List Number 2"/>
    <w:basedOn w:val="Normal"/>
    <w:semiHidden/>
    <w:rsid w:val="00254697"/>
    <w:pPr>
      <w:numPr>
        <w:numId w:val="11"/>
      </w:numPr>
    </w:pPr>
  </w:style>
  <w:style w:type="paragraph" w:styleId="Listenumros3">
    <w:name w:val="List Number 3"/>
    <w:basedOn w:val="Normal"/>
    <w:semiHidden/>
    <w:rsid w:val="00254697"/>
    <w:pPr>
      <w:numPr>
        <w:numId w:val="12"/>
      </w:numPr>
    </w:pPr>
  </w:style>
  <w:style w:type="paragraph" w:styleId="Listenumros4">
    <w:name w:val="List Number 4"/>
    <w:basedOn w:val="Normal"/>
    <w:semiHidden/>
    <w:rsid w:val="00254697"/>
    <w:pPr>
      <w:numPr>
        <w:numId w:val="13"/>
      </w:numPr>
    </w:pPr>
  </w:style>
  <w:style w:type="paragraph" w:styleId="Listenumros5">
    <w:name w:val="List Number 5"/>
    <w:basedOn w:val="Normal"/>
    <w:semiHidden/>
    <w:rsid w:val="00254697"/>
    <w:pPr>
      <w:numPr>
        <w:numId w:val="14"/>
      </w:numPr>
    </w:pPr>
  </w:style>
  <w:style w:type="paragraph" w:styleId="Listepuces3">
    <w:name w:val="List Bullet 3"/>
    <w:basedOn w:val="Normal"/>
    <w:semiHidden/>
    <w:rsid w:val="00254697"/>
    <w:pPr>
      <w:numPr>
        <w:numId w:val="15"/>
      </w:numPr>
    </w:pPr>
  </w:style>
  <w:style w:type="paragraph" w:styleId="Listepuces4">
    <w:name w:val="List Bullet 4"/>
    <w:basedOn w:val="Normal"/>
    <w:semiHidden/>
    <w:rsid w:val="00254697"/>
    <w:pPr>
      <w:numPr>
        <w:numId w:val="16"/>
      </w:numPr>
    </w:pPr>
  </w:style>
  <w:style w:type="paragraph" w:styleId="Listepuces5">
    <w:name w:val="List Bullet 5"/>
    <w:basedOn w:val="Normal"/>
    <w:semiHidden/>
    <w:rsid w:val="00254697"/>
    <w:pPr>
      <w:numPr>
        <w:numId w:val="17"/>
      </w:numPr>
    </w:pPr>
  </w:style>
  <w:style w:type="paragraph" w:styleId="Listecontinue">
    <w:name w:val="List Continue"/>
    <w:basedOn w:val="Normal"/>
    <w:semiHidden/>
    <w:rsid w:val="00254697"/>
    <w:pPr>
      <w:spacing w:after="120"/>
      <w:ind w:left="283"/>
    </w:pPr>
  </w:style>
  <w:style w:type="paragraph" w:styleId="Listecontinue2">
    <w:name w:val="List Continue 2"/>
    <w:basedOn w:val="Normal"/>
    <w:semiHidden/>
    <w:rsid w:val="00254697"/>
    <w:pPr>
      <w:spacing w:after="120"/>
      <w:ind w:left="566"/>
    </w:pPr>
  </w:style>
  <w:style w:type="paragraph" w:styleId="Listecontinue3">
    <w:name w:val="List Continue 3"/>
    <w:basedOn w:val="Normal"/>
    <w:semiHidden/>
    <w:rsid w:val="00254697"/>
    <w:pPr>
      <w:spacing w:after="120"/>
      <w:ind w:left="849"/>
    </w:pPr>
  </w:style>
  <w:style w:type="paragraph" w:styleId="Listecontinue4">
    <w:name w:val="List Continue 4"/>
    <w:basedOn w:val="Normal"/>
    <w:semiHidden/>
    <w:rsid w:val="00254697"/>
    <w:pPr>
      <w:spacing w:after="120"/>
      <w:ind w:left="1132"/>
    </w:pPr>
  </w:style>
  <w:style w:type="paragraph" w:styleId="Listecontinue5">
    <w:name w:val="List Continue 5"/>
    <w:basedOn w:val="Normal"/>
    <w:semiHidden/>
    <w:rsid w:val="00254697"/>
    <w:pPr>
      <w:spacing w:after="120"/>
      <w:ind w:left="1415"/>
    </w:pPr>
  </w:style>
  <w:style w:type="character" w:styleId="MachinecrireHTML">
    <w:name w:val="HTML Typewriter"/>
    <w:basedOn w:val="Policepardfaut"/>
    <w:semiHidden/>
    <w:rsid w:val="00254697"/>
    <w:rPr>
      <w:rFonts w:ascii="Courier New" w:hAnsi="Courier New" w:cs="Courier New"/>
      <w:sz w:val="20"/>
      <w:szCs w:val="20"/>
    </w:rPr>
  </w:style>
  <w:style w:type="paragraph" w:styleId="Normalcentr">
    <w:name w:val="Block Text"/>
    <w:basedOn w:val="Normal"/>
    <w:semiHidden/>
    <w:rsid w:val="00254697"/>
    <w:pPr>
      <w:spacing w:after="120"/>
      <w:ind w:left="1440" w:right="1440"/>
    </w:pPr>
  </w:style>
  <w:style w:type="character" w:styleId="Numrodeligne">
    <w:name w:val="line number"/>
    <w:basedOn w:val="Policepardfaut"/>
    <w:semiHidden/>
    <w:rsid w:val="00254697"/>
  </w:style>
  <w:style w:type="character" w:styleId="Numrodepage">
    <w:name w:val="page number"/>
    <w:basedOn w:val="Policepardfaut"/>
    <w:semiHidden/>
    <w:rsid w:val="00254697"/>
  </w:style>
  <w:style w:type="table" w:styleId="Tableauple1">
    <w:name w:val="Table Subtle 1"/>
    <w:basedOn w:val="TableauNormal"/>
    <w:semiHidden/>
    <w:rsid w:val="00254697"/>
    <w:pPr>
      <w:spacing w:line="250" w:lineRule="atLeast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ple2">
    <w:name w:val="Table Subtle 2"/>
    <w:basedOn w:val="TableauNormal"/>
    <w:semiHidden/>
    <w:rsid w:val="00254697"/>
    <w:pPr>
      <w:spacing w:line="250" w:lineRule="atLeast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PrformatHTML">
    <w:name w:val="HTML Preformatted"/>
    <w:basedOn w:val="Normal"/>
    <w:semiHidden/>
    <w:rsid w:val="00254697"/>
    <w:rPr>
      <w:rFonts w:ascii="Courier New" w:hAnsi="Courier New" w:cs="Courier New"/>
      <w:szCs w:val="20"/>
    </w:rPr>
  </w:style>
  <w:style w:type="table" w:styleId="Tableauprofessionnel">
    <w:name w:val="Table Professional"/>
    <w:basedOn w:val="TableauNormal"/>
    <w:semiHidden/>
    <w:rsid w:val="00254697"/>
    <w:pPr>
      <w:spacing w:line="25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Retrait1religne">
    <w:name w:val="Body Text First Indent"/>
    <w:basedOn w:val="Corpsdetexte"/>
    <w:semiHidden/>
    <w:rsid w:val="00254697"/>
    <w:pPr>
      <w:ind w:firstLine="210"/>
    </w:pPr>
  </w:style>
  <w:style w:type="paragraph" w:styleId="Retraitcorpsdetexte">
    <w:name w:val="Body Text Indent"/>
    <w:basedOn w:val="Normal"/>
    <w:semiHidden/>
    <w:rsid w:val="00254697"/>
    <w:pPr>
      <w:spacing w:after="120"/>
      <w:ind w:left="283"/>
    </w:pPr>
  </w:style>
  <w:style w:type="paragraph" w:styleId="Retraitcorpsdetexte2">
    <w:name w:val="Body Text Indent 2"/>
    <w:basedOn w:val="Normal"/>
    <w:semiHidden/>
    <w:rsid w:val="00254697"/>
    <w:pPr>
      <w:spacing w:after="120" w:line="480" w:lineRule="auto"/>
      <w:ind w:left="283"/>
    </w:pPr>
  </w:style>
  <w:style w:type="paragraph" w:styleId="Retraitcorpsdetexte3">
    <w:name w:val="Body Text Indent 3"/>
    <w:basedOn w:val="Normal"/>
    <w:semiHidden/>
    <w:rsid w:val="00254697"/>
    <w:pPr>
      <w:spacing w:after="120"/>
      <w:ind w:left="283"/>
    </w:pPr>
    <w:rPr>
      <w:sz w:val="16"/>
      <w:szCs w:val="16"/>
    </w:rPr>
  </w:style>
  <w:style w:type="paragraph" w:styleId="Retraitcorpset1relig">
    <w:name w:val="Body Text First Indent 2"/>
    <w:basedOn w:val="Retraitcorpsdetexte"/>
    <w:semiHidden/>
    <w:rsid w:val="00254697"/>
    <w:pPr>
      <w:ind w:firstLine="210"/>
    </w:pPr>
  </w:style>
  <w:style w:type="paragraph" w:styleId="Retraitnormal">
    <w:name w:val="Normal Indent"/>
    <w:basedOn w:val="Normal"/>
    <w:semiHidden/>
    <w:rsid w:val="00254697"/>
    <w:pPr>
      <w:ind w:left="567"/>
    </w:pPr>
  </w:style>
  <w:style w:type="paragraph" w:styleId="Salutations">
    <w:name w:val="Salutation"/>
    <w:basedOn w:val="Normal"/>
    <w:next w:val="Normal"/>
    <w:semiHidden/>
    <w:rsid w:val="00254697"/>
  </w:style>
  <w:style w:type="paragraph" w:styleId="Signature">
    <w:name w:val="Signature"/>
    <w:basedOn w:val="Normal"/>
    <w:semiHidden/>
    <w:rsid w:val="00254697"/>
    <w:pPr>
      <w:ind w:left="4252"/>
    </w:pPr>
  </w:style>
  <w:style w:type="paragraph" w:styleId="Signaturelectronique">
    <w:name w:val="E-mail Signature"/>
    <w:basedOn w:val="Normal"/>
    <w:semiHidden/>
    <w:rsid w:val="00254697"/>
  </w:style>
  <w:style w:type="table" w:styleId="Tableausimple1">
    <w:name w:val="Table Simple 1"/>
    <w:basedOn w:val="TableauNormal"/>
    <w:semiHidden/>
    <w:rsid w:val="00254697"/>
    <w:pPr>
      <w:spacing w:line="250" w:lineRule="atLeast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ausimple2">
    <w:name w:val="Table Simple 2"/>
    <w:basedOn w:val="TableauNormal"/>
    <w:semiHidden/>
    <w:rsid w:val="00254697"/>
    <w:pPr>
      <w:spacing w:line="250" w:lineRule="atLeast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ausimple3">
    <w:name w:val="Table Simple 3"/>
    <w:basedOn w:val="TableauNormal"/>
    <w:semiHidden/>
    <w:rsid w:val="00254697"/>
    <w:pPr>
      <w:spacing w:line="25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liste1">
    <w:name w:val="Table List 1"/>
    <w:basedOn w:val="TableauNormal"/>
    <w:semiHidden/>
    <w:rsid w:val="00254697"/>
    <w:pPr>
      <w:spacing w:line="250" w:lineRule="atLeast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2">
    <w:name w:val="Table List 2"/>
    <w:basedOn w:val="TableauNormal"/>
    <w:semiHidden/>
    <w:rsid w:val="00254697"/>
    <w:pPr>
      <w:spacing w:line="250" w:lineRule="atLeast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3">
    <w:name w:val="Table List 3"/>
    <w:basedOn w:val="TableauNormal"/>
    <w:semiHidden/>
    <w:rsid w:val="00254697"/>
    <w:pPr>
      <w:spacing w:line="250" w:lineRule="atLeast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4">
    <w:name w:val="Table List 4"/>
    <w:basedOn w:val="TableauNormal"/>
    <w:semiHidden/>
    <w:rsid w:val="00254697"/>
    <w:pPr>
      <w:spacing w:line="25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auliste5">
    <w:name w:val="Table List 5"/>
    <w:basedOn w:val="TableauNormal"/>
    <w:semiHidden/>
    <w:rsid w:val="00254697"/>
    <w:pPr>
      <w:spacing w:line="25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6">
    <w:name w:val="Table List 6"/>
    <w:basedOn w:val="TableauNormal"/>
    <w:semiHidden/>
    <w:rsid w:val="00254697"/>
    <w:pPr>
      <w:spacing w:line="25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auliste7">
    <w:name w:val="Table List 7"/>
    <w:basedOn w:val="TableauNormal"/>
    <w:semiHidden/>
    <w:rsid w:val="00254697"/>
    <w:pPr>
      <w:spacing w:line="250" w:lineRule="atLeast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auliste8">
    <w:name w:val="Table List 8"/>
    <w:basedOn w:val="TableauNormal"/>
    <w:semiHidden/>
    <w:rsid w:val="00254697"/>
    <w:pPr>
      <w:spacing w:line="25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extebrut">
    <w:name w:val="Plain Text"/>
    <w:basedOn w:val="Normal"/>
    <w:semiHidden/>
    <w:rsid w:val="00254697"/>
    <w:rPr>
      <w:rFonts w:ascii="Courier New" w:hAnsi="Courier New" w:cs="Courier New"/>
      <w:szCs w:val="20"/>
    </w:rPr>
  </w:style>
  <w:style w:type="table" w:styleId="Thmedutableau">
    <w:name w:val="Table Theme"/>
    <w:basedOn w:val="TableauNormal"/>
    <w:semiHidden/>
    <w:rsid w:val="00254697"/>
    <w:pPr>
      <w:spacing w:line="25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denote">
    <w:name w:val="Note Heading"/>
    <w:basedOn w:val="Normal"/>
    <w:next w:val="Normal"/>
    <w:semiHidden/>
    <w:rsid w:val="00254697"/>
  </w:style>
  <w:style w:type="character" w:styleId="VariableHTML">
    <w:name w:val="HTML Variable"/>
    <w:basedOn w:val="Policepardfaut"/>
    <w:semiHidden/>
    <w:rsid w:val="00254697"/>
    <w:rPr>
      <w:i/>
      <w:iCs/>
    </w:rPr>
  </w:style>
  <w:style w:type="table" w:styleId="Tableauweb1">
    <w:name w:val="Table Web 1"/>
    <w:basedOn w:val="TableauNormal"/>
    <w:semiHidden/>
    <w:rsid w:val="00254697"/>
    <w:pPr>
      <w:spacing w:line="250" w:lineRule="atLeast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2">
    <w:name w:val="Table Web 2"/>
    <w:basedOn w:val="TableauNormal"/>
    <w:semiHidden/>
    <w:rsid w:val="00254697"/>
    <w:pPr>
      <w:spacing w:line="250" w:lineRule="atLeast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semiHidden/>
    <w:rsid w:val="00254697"/>
    <w:pPr>
      <w:spacing w:line="250" w:lineRule="atLeast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Sous-titre">
    <w:name w:val="Subtitle"/>
    <w:basedOn w:val="Normal"/>
    <w:qFormat/>
    <w:rsid w:val="00400AAD"/>
    <w:pPr>
      <w:spacing w:after="60"/>
      <w:jc w:val="center"/>
    </w:pPr>
    <w:rPr>
      <w:rFonts w:cs="Arial"/>
      <w:sz w:val="24"/>
    </w:rPr>
  </w:style>
  <w:style w:type="paragraph" w:styleId="Titre">
    <w:name w:val="Title"/>
    <w:basedOn w:val="Normal"/>
    <w:qFormat/>
    <w:rsid w:val="00400AAD"/>
    <w:pPr>
      <w:spacing w:before="240" w:after="60"/>
      <w:jc w:val="center"/>
    </w:pPr>
    <w:rPr>
      <w:rFonts w:cs="Arial"/>
      <w:b/>
      <w:bCs/>
      <w:kern w:val="28"/>
      <w:sz w:val="32"/>
      <w:szCs w:val="32"/>
    </w:rPr>
  </w:style>
  <w:style w:type="paragraph" w:customStyle="1" w:styleId="Direction-Dpartement-Service">
    <w:name w:val="Direction-Département-Service"/>
    <w:basedOn w:val="Normal"/>
    <w:semiHidden/>
    <w:rsid w:val="003560E9"/>
    <w:pPr>
      <w:framePr w:wrap="around" w:vAnchor="page" w:hAnchor="margin" w:y="2723"/>
      <w:suppressAutoHyphens/>
      <w:spacing w:before="20" w:line="220" w:lineRule="atLeast"/>
      <w:suppressOverlap/>
      <w:jc w:val="left"/>
    </w:pPr>
    <w:rPr>
      <w:color w:val="7B7B7A"/>
      <w:sz w:val="18"/>
    </w:rPr>
  </w:style>
  <w:style w:type="paragraph" w:customStyle="1" w:styleId="RENVOI1">
    <w:name w:val="RENVOI 1"/>
    <w:basedOn w:val="Pieddepage"/>
    <w:next w:val="Normal"/>
    <w:semiHidden/>
    <w:rsid w:val="0042177A"/>
    <w:pPr>
      <w:framePr w:w="10291" w:h="1247" w:hSpace="142" w:wrap="notBeside" w:vAnchor="page" w:hAnchor="page" w:x="852" w:y="14896" w:anchorLock="1"/>
      <w:ind w:left="0" w:right="0"/>
    </w:pPr>
  </w:style>
  <w:style w:type="paragraph" w:customStyle="1" w:styleId="RENVOI2">
    <w:name w:val="RENVOI 2"/>
    <w:basedOn w:val="RENVOI1"/>
    <w:next w:val="Normal"/>
    <w:semiHidden/>
    <w:rsid w:val="002365A8"/>
    <w:pPr>
      <w:framePr w:wrap="notBeside"/>
      <w:spacing w:after="40"/>
    </w:pPr>
  </w:style>
  <w:style w:type="character" w:customStyle="1" w:styleId="Titre2Car">
    <w:name w:val="Titre 2 Car"/>
    <w:basedOn w:val="Policepardfaut"/>
    <w:link w:val="Titre2"/>
    <w:locked/>
    <w:rsid w:val="00400AAD"/>
    <w:rPr>
      <w:rFonts w:ascii="Arial" w:hAnsi="Arial" w:cs="Arial"/>
      <w:b/>
      <w:bCs/>
      <w:iCs/>
      <w:sz w:val="36"/>
      <w:szCs w:val="28"/>
    </w:rPr>
  </w:style>
  <w:style w:type="paragraph" w:customStyle="1" w:styleId="TITREENCADRE">
    <w:name w:val="TITRE ENCADRE"/>
    <w:basedOn w:val="Normal"/>
    <w:rsid w:val="000950E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tabs>
        <w:tab w:val="left" w:pos="0"/>
        <w:tab w:val="left" w:pos="5954"/>
        <w:tab w:val="right" w:pos="10206"/>
      </w:tabs>
      <w:ind w:right="-284"/>
      <w:jc w:val="center"/>
    </w:pPr>
    <w:rPr>
      <w:b/>
      <w:sz w:val="26"/>
      <w:szCs w:val="20"/>
    </w:rPr>
  </w:style>
  <w:style w:type="paragraph" w:customStyle="1" w:styleId="T1">
    <w:name w:val="T1"/>
    <w:basedOn w:val="Normal"/>
    <w:rsid w:val="000950E2"/>
    <w:pPr>
      <w:tabs>
        <w:tab w:val="left" w:pos="0"/>
        <w:tab w:val="right" w:pos="10206"/>
      </w:tabs>
      <w:spacing w:before="120" w:after="120"/>
      <w:ind w:left="-426"/>
      <w:jc w:val="left"/>
    </w:pPr>
    <w:rPr>
      <w:b/>
      <w:sz w:val="24"/>
      <w:szCs w:val="20"/>
    </w:rPr>
  </w:style>
  <w:style w:type="paragraph" w:customStyle="1" w:styleId="Entete1">
    <w:name w:val="Entete 1"/>
    <w:rsid w:val="000950E2"/>
    <w:pPr>
      <w:tabs>
        <w:tab w:val="left" w:pos="5670"/>
        <w:tab w:val="left" w:pos="7088"/>
      </w:tabs>
      <w:spacing w:after="720" w:line="240" w:lineRule="exact"/>
    </w:pPr>
    <w:rPr>
      <w:rFonts w:ascii="OCRB" w:hAnsi="OCRB"/>
      <w:b/>
    </w:rPr>
  </w:style>
  <w:style w:type="paragraph" w:styleId="Notedefin">
    <w:name w:val="endnote text"/>
    <w:basedOn w:val="Normal"/>
    <w:link w:val="NotedefinCar"/>
    <w:rsid w:val="00793C8A"/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rsid w:val="00793C8A"/>
    <w:rPr>
      <w:rFonts w:ascii="Arial" w:hAnsi="Arial"/>
    </w:rPr>
  </w:style>
  <w:style w:type="character" w:styleId="Appeldenotedefin">
    <w:name w:val="endnote reference"/>
    <w:basedOn w:val="Policepardfaut"/>
    <w:rsid w:val="00793C8A"/>
    <w:rPr>
      <w:vertAlign w:val="superscript"/>
    </w:rPr>
  </w:style>
  <w:style w:type="paragraph" w:styleId="Paragraphedeliste">
    <w:name w:val="List Paragraph"/>
    <w:basedOn w:val="Normal"/>
    <w:uiPriority w:val="34"/>
    <w:qFormat/>
    <w:rsid w:val="00D15323"/>
    <w:pPr>
      <w:ind w:left="720"/>
      <w:contextualSpacing/>
    </w:pPr>
  </w:style>
  <w:style w:type="paragraph" w:styleId="Textedebulles">
    <w:name w:val="Balloon Text"/>
    <w:basedOn w:val="Normal"/>
    <w:link w:val="TextedebullesCar"/>
    <w:semiHidden/>
    <w:unhideWhenUsed/>
    <w:rsid w:val="00A35CDC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semiHidden/>
    <w:rsid w:val="00A35CDC"/>
    <w:rPr>
      <w:rFonts w:ascii="Segoe UI" w:hAnsi="Segoe UI" w:cs="Segoe UI"/>
      <w:sz w:val="18"/>
      <w:szCs w:val="18"/>
    </w:rPr>
  </w:style>
  <w:style w:type="character" w:customStyle="1" w:styleId="PieddepageCar">
    <w:name w:val="Pied de page Car"/>
    <w:basedOn w:val="Policepardfaut"/>
    <w:link w:val="Pieddepage"/>
    <w:uiPriority w:val="99"/>
    <w:rsid w:val="00B849D4"/>
    <w:rPr>
      <w:rFonts w:ascii="Arial" w:hAnsi="Arial"/>
      <w:color w:val="7B7B7A"/>
      <w:sz w:val="16"/>
      <w:szCs w:val="24"/>
    </w:rPr>
  </w:style>
  <w:style w:type="table" w:customStyle="1" w:styleId="Grilledutableau1">
    <w:name w:val="Grille du tableau1"/>
    <w:basedOn w:val="TableauNormal"/>
    <w:next w:val="Grilledutableau"/>
    <w:uiPriority w:val="1"/>
    <w:rsid w:val="00B849D4"/>
    <w:pPr>
      <w:jc w:val="both"/>
    </w:pPr>
    <w:rPr>
      <w:rFonts w:asciiTheme="minorHAnsi" w:eastAsiaTheme="minorEastAsia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41501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vacataires.instn@cea.fr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%20and%20Settings\PHERVO\Mes%20documents\Modeles\Fiche_intervenant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6A8BCC1387B47B08E7778C4EB97D1A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986D6B8-83BF-4C0F-8507-24B8C121D654}"/>
      </w:docPartPr>
      <w:docPartBody>
        <w:p w:rsidR="002B7AC7" w:rsidRDefault="00C7013D" w:rsidP="00C7013D">
          <w:pPr>
            <w:pStyle w:val="C6A8BCC1387B47B08E7778C4EB97D1A2"/>
          </w:pPr>
          <w:r w:rsidRPr="00E908AF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541FE0CAFE8A4125B0F6E39D3405DD0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906DB7A-5C6D-4DEC-8E5A-A6583A995FD3}"/>
      </w:docPartPr>
      <w:docPartBody>
        <w:p w:rsidR="002B7AC7" w:rsidRDefault="00C7013D" w:rsidP="00C7013D">
          <w:pPr>
            <w:pStyle w:val="541FE0CAFE8A4125B0F6E39D3405DD00"/>
          </w:pPr>
          <w:r w:rsidRPr="00E908AF">
            <w:rPr>
              <w:rStyle w:val="Textedelespacerserv"/>
            </w:rPr>
            <w:t>Choisissez un élément.</w:t>
          </w:r>
        </w:p>
      </w:docPartBody>
    </w:docPart>
    <w:docPart>
      <w:docPartPr>
        <w:name w:val="970E3E58C8B644B79DF628A08589480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0C4373A-9D77-41D1-B308-B674531B96A5}"/>
      </w:docPartPr>
      <w:docPartBody>
        <w:p w:rsidR="00416DDE" w:rsidRDefault="00BC5807" w:rsidP="00BC5807">
          <w:pPr>
            <w:pStyle w:val="970E3E58C8B644B79DF628A085894808"/>
          </w:pPr>
          <w:r w:rsidRPr="003722B3">
            <w:rPr>
              <w:rStyle w:val="Textedelespacerserv"/>
            </w:rPr>
            <w:t>Cliquez ou appuyez ici pour entrer une date.</w:t>
          </w:r>
        </w:p>
      </w:docPartBody>
    </w:docPart>
    <w:docPart>
      <w:docPartPr>
        <w:name w:val="DFF41A01B368402EBB52CD1B09165F7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A6D4354-B415-4D83-B936-5067470342AE}"/>
      </w:docPartPr>
      <w:docPartBody>
        <w:p w:rsidR="00416DDE" w:rsidRDefault="00BC5807" w:rsidP="00BC5807">
          <w:pPr>
            <w:pStyle w:val="DFF41A01B368402EBB52CD1B09165F70"/>
          </w:pPr>
          <w:r w:rsidRPr="00E908AF">
            <w:rPr>
              <w:rStyle w:val="Textedelespacerserv"/>
            </w:rPr>
            <w:t>Choisissez un élément.</w:t>
          </w:r>
        </w:p>
      </w:docPartBody>
    </w:docPart>
    <w:docPart>
      <w:docPartPr>
        <w:name w:val="58F4FCAA3F9347A58FFE0BA0254D717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F83F315-5464-44E4-8CDF-431EFFF129F6}"/>
      </w:docPartPr>
      <w:docPartBody>
        <w:p w:rsidR="00416DDE" w:rsidRDefault="00BC5807" w:rsidP="00BC5807">
          <w:pPr>
            <w:pStyle w:val="58F4FCAA3F9347A58FFE0BA0254D717E"/>
          </w:pPr>
          <w:r w:rsidRPr="00E908AF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D04101F6B81D4165A08A280CE7850EF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76F2FF9-6C32-4183-8BFE-05752478E290}"/>
      </w:docPartPr>
      <w:docPartBody>
        <w:p w:rsidR="00000000" w:rsidRDefault="008A647F" w:rsidP="008A647F">
          <w:pPr>
            <w:pStyle w:val="D04101F6B81D4165A08A280CE7850EF0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548016E661D64C688D454B5828B2F3B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90ED36E-905F-45F3-A59B-37256E5B3F56}"/>
      </w:docPartPr>
      <w:docPartBody>
        <w:p w:rsidR="00000000" w:rsidRDefault="008A647F" w:rsidP="008A647F">
          <w:pPr>
            <w:pStyle w:val="548016E661D64C688D454B5828B2F3B8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2613E5CC9F8D4C6385FD76AC8C3C612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FE4321D-CFE3-4A56-A3EE-BE2524DBEE20}"/>
      </w:docPartPr>
      <w:docPartBody>
        <w:p w:rsidR="00000000" w:rsidRDefault="008A647F" w:rsidP="008A647F">
          <w:pPr>
            <w:pStyle w:val="2613E5CC9F8D4C6385FD76AC8C3C6127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4071E0DFFE5440158FC45BFF0833F6B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9FFAAE4-1247-4DC9-A512-83FE7EDE69CC}"/>
      </w:docPartPr>
      <w:docPartBody>
        <w:p w:rsidR="00000000" w:rsidRDefault="008A647F" w:rsidP="008A647F">
          <w:pPr>
            <w:pStyle w:val="4071E0DFFE5440158FC45BFF0833F6B5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193BE5F0798646A1AEEB65602567CB6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BB66076-982E-4D99-A07C-C4690DD2F3C2}"/>
      </w:docPartPr>
      <w:docPartBody>
        <w:p w:rsidR="00000000" w:rsidRDefault="008A647F" w:rsidP="008A647F">
          <w:pPr>
            <w:pStyle w:val="193BE5F0798646A1AEEB65602567CB6E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054D08AF9628471B9280D69C9B982E4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938014B-AF6D-4C58-B328-9AE5EEA55F82}"/>
      </w:docPartPr>
      <w:docPartBody>
        <w:p w:rsidR="00000000" w:rsidRDefault="008A647F" w:rsidP="008A647F">
          <w:pPr>
            <w:pStyle w:val="054D08AF9628471B9280D69C9B982E47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ACE8EBA09C66466C9822FED77210B34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1DB856E-4F11-4CB0-B54D-E21DE3D76B9E}"/>
      </w:docPartPr>
      <w:docPartBody>
        <w:p w:rsidR="00000000" w:rsidRDefault="008A647F" w:rsidP="008A647F">
          <w:pPr>
            <w:pStyle w:val="ACE8EBA09C66466C9822FED77210B349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06914F50D43E4AEC9F4B53919086731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3816B00-C90A-4F7E-9F05-3EBC0443AE04}"/>
      </w:docPartPr>
      <w:docPartBody>
        <w:p w:rsidR="00000000" w:rsidRDefault="008A647F" w:rsidP="008A647F">
          <w:pPr>
            <w:pStyle w:val="06914F50D43E4AEC9F4B539190867315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8A932E9A6B2C468DA7EA710EB04DB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2CE4C46-0113-4999-9858-4A6A1404C251}"/>
      </w:docPartPr>
      <w:docPartBody>
        <w:p w:rsidR="00000000" w:rsidRDefault="008A647F" w:rsidP="008A647F">
          <w:pPr>
            <w:pStyle w:val="8A932E9A6B2C468DA7EA710EB04DB440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A0397C13D6304A4F81C055DB27111E6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E61E830-0E9B-439B-8670-F695651D33AC}"/>
      </w:docPartPr>
      <w:docPartBody>
        <w:p w:rsidR="00000000" w:rsidRDefault="008A647F" w:rsidP="008A647F">
          <w:pPr>
            <w:pStyle w:val="A0397C13D6304A4F81C055DB27111E67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C2756E8C53C74B5A838C2DA72A0CBD3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A60676D-4BCF-4F23-9065-BF0FFAFAA0B1}"/>
      </w:docPartPr>
      <w:docPartBody>
        <w:p w:rsidR="00000000" w:rsidRDefault="008A647F" w:rsidP="008A647F">
          <w:pPr>
            <w:pStyle w:val="C2756E8C53C74B5A838C2DA72A0CBD3D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F5290943D4104ADAAFEC6022E14F598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0A36CF4-9493-49DA-8848-7B05892BED89}"/>
      </w:docPartPr>
      <w:docPartBody>
        <w:p w:rsidR="00000000" w:rsidRDefault="008A647F" w:rsidP="008A647F">
          <w:pPr>
            <w:pStyle w:val="F5290943D4104ADAAFEC6022E14F5985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874DD1D73BD44CEFA868D67454C8CFB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A77E388-953D-4A83-9D61-D3C8EDFFD236}"/>
      </w:docPartPr>
      <w:docPartBody>
        <w:p w:rsidR="00000000" w:rsidRDefault="008A647F" w:rsidP="008A647F">
          <w:pPr>
            <w:pStyle w:val="874DD1D73BD44CEFA868D67454C8CFB8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4C05A4BFE151492B894D839A9A5C8B1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16B716A-AEDE-452D-94D9-15CC284BD87F}"/>
      </w:docPartPr>
      <w:docPartBody>
        <w:p w:rsidR="00000000" w:rsidRDefault="008A647F" w:rsidP="008A647F">
          <w:pPr>
            <w:pStyle w:val="4C05A4BFE151492B894D839A9A5C8B1E"/>
          </w:pPr>
          <w:r w:rsidRPr="00943AEA">
            <w:rPr>
              <w:rStyle w:val="Textedelespacerserv"/>
              <w:sz w:val="20"/>
              <w:szCs w:val="20"/>
            </w:rPr>
            <w:t>Préciser type EE</w:t>
          </w:r>
        </w:p>
      </w:docPartBody>
    </w:docPart>
    <w:docPart>
      <w:docPartPr>
        <w:name w:val="79E62BB45B0B41C7A16B1FB09C614A0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8DEC24A-4B1F-46B0-9418-87C063ADAFE9}"/>
      </w:docPartPr>
      <w:docPartBody>
        <w:p w:rsidR="00000000" w:rsidRDefault="008A647F" w:rsidP="008A647F">
          <w:pPr>
            <w:pStyle w:val="79E62BB45B0B41C7A16B1FB09C614A0F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3D1E9BAC48DF420CB2EAC55C3162609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E39DC8C-FFF0-4F23-ADA5-6BCD4CA5BCD9}"/>
      </w:docPartPr>
      <w:docPartBody>
        <w:p w:rsidR="00000000" w:rsidRDefault="008A647F" w:rsidP="008A647F">
          <w:pPr>
            <w:pStyle w:val="3D1E9BAC48DF420CB2EAC55C3162609C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6201F65ABCE34047B778FAE3D5DA249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5A9F861-7A84-41AA-8887-FEECAF9F721C}"/>
      </w:docPartPr>
      <w:docPartBody>
        <w:p w:rsidR="00000000" w:rsidRDefault="008A647F" w:rsidP="008A647F">
          <w:pPr>
            <w:pStyle w:val="6201F65ABCE34047B778FAE3D5DA2498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2A856F0D0F6D42798A866391F2433DC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8CC9DBD-EBD2-4DBB-9E9F-99306316C052}"/>
      </w:docPartPr>
      <w:docPartBody>
        <w:p w:rsidR="00000000" w:rsidRDefault="008A647F" w:rsidP="008A647F">
          <w:pPr>
            <w:pStyle w:val="2A856F0D0F6D42798A866391F2433DC4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D18101254C704690A0B39B73158DEE7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3BFDFE3-61DE-4596-BC4A-33AD0A9A00AF}"/>
      </w:docPartPr>
      <w:docPartBody>
        <w:p w:rsidR="00000000" w:rsidRDefault="008A647F" w:rsidP="008A647F">
          <w:pPr>
            <w:pStyle w:val="D18101254C704690A0B39B73158DEE7A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B703494433DB4163A54D115E4F3E7DF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9921023-C36C-4FFF-889E-7D619BB591E1}"/>
      </w:docPartPr>
      <w:docPartBody>
        <w:p w:rsidR="00000000" w:rsidRDefault="008A647F" w:rsidP="008A647F">
          <w:pPr>
            <w:pStyle w:val="B703494433DB4163A54D115E4F3E7DFF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36A1ED23832F427A93C8CD3AC33FB77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B0D298F-076B-4991-B14E-816221A7270A}"/>
      </w:docPartPr>
      <w:docPartBody>
        <w:p w:rsidR="00000000" w:rsidRDefault="008A647F" w:rsidP="008A647F">
          <w:pPr>
            <w:pStyle w:val="36A1ED23832F427A93C8CD3AC33FB778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666582C2BC5F47F5B3D106CF7479822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6CBFAC3-BBB9-429C-B47C-0399CA46EA8C}"/>
      </w:docPartPr>
      <w:docPartBody>
        <w:p w:rsidR="00000000" w:rsidRDefault="008A647F" w:rsidP="008A647F">
          <w:pPr>
            <w:pStyle w:val="666582C2BC5F47F5B3D106CF74798228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59D53DDEECDE45EFA2E94C920922F43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27CB05D-7980-43CD-A7A7-2DB726A79BD8}"/>
      </w:docPartPr>
      <w:docPartBody>
        <w:p w:rsidR="00000000" w:rsidRDefault="008A647F" w:rsidP="008A647F">
          <w:pPr>
            <w:pStyle w:val="59D53DDEECDE45EFA2E94C920922F437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B5F3D4A7E18D4A1FA9B17E93B645528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D396ED1-E5A3-48DE-B074-6C70ACBE1C07}"/>
      </w:docPartPr>
      <w:docPartBody>
        <w:p w:rsidR="00000000" w:rsidRDefault="008A647F" w:rsidP="008A647F">
          <w:pPr>
            <w:pStyle w:val="B5F3D4A7E18D4A1FA9B17E93B6455288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427F7948A2214E9CB9C73E370CEFD06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10384B9-AC11-4683-A62B-1530A6B78499}"/>
      </w:docPartPr>
      <w:docPartBody>
        <w:p w:rsidR="00000000" w:rsidRDefault="008A647F" w:rsidP="008A647F">
          <w:pPr>
            <w:pStyle w:val="427F7948A2214E9CB9C73E370CEFD067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0B3342E94BFA4B40A395565A9D6AEC1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6A663E7-3A9C-4D1F-A5B7-AC80C5255A6B}"/>
      </w:docPartPr>
      <w:docPartBody>
        <w:p w:rsidR="00000000" w:rsidRDefault="008A647F" w:rsidP="008A647F">
          <w:pPr>
            <w:pStyle w:val="0B3342E94BFA4B40A395565A9D6AEC10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ED211F32CE4349A588E77804522728A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6A1366F-BB99-49A3-9290-F666FFF16DEB}"/>
      </w:docPartPr>
      <w:docPartBody>
        <w:p w:rsidR="00000000" w:rsidRDefault="008A647F" w:rsidP="008A647F">
          <w:pPr>
            <w:pStyle w:val="ED211F32CE4349A588E77804522728A9"/>
          </w:pPr>
          <w:r w:rsidRPr="00094141">
            <w:rPr>
              <w:rStyle w:val="Textedelespacerserv"/>
              <w:sz w:val="20"/>
              <w:szCs w:val="20"/>
            </w:rPr>
            <w:t>Choisissez un élément.</w:t>
          </w:r>
        </w:p>
      </w:docPartBody>
    </w:docPart>
    <w:docPart>
      <w:docPartPr>
        <w:name w:val="48B97C2CFC4742449EE25DC91761738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4409D14-3A3A-4C5E-9E9D-1921D42C65F1}"/>
      </w:docPartPr>
      <w:docPartBody>
        <w:p w:rsidR="00000000" w:rsidRDefault="008A647F" w:rsidP="008A647F">
          <w:pPr>
            <w:pStyle w:val="48B97C2CFC4742449EE25DC917617384"/>
          </w:pPr>
          <w:r w:rsidRPr="000867A9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0393399946C046218587AF091179642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8F1367B-ABA8-439F-A14C-67F48CCEBB6C}"/>
      </w:docPartPr>
      <w:docPartBody>
        <w:p w:rsidR="00000000" w:rsidRDefault="008A647F" w:rsidP="008A647F">
          <w:pPr>
            <w:pStyle w:val="0393399946C046218587AF091179642B"/>
          </w:pPr>
          <w:r w:rsidRPr="00943AEA">
            <w:rPr>
              <w:rStyle w:val="Textedelespacerserv"/>
              <w:sz w:val="20"/>
            </w:rPr>
            <w:t xml:space="preserve">Choisissez un élément.                                                                                                                                          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altName w:val="Wingdings 2"/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CRB">
    <w:charset w:val="00"/>
    <w:family w:val="modern"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egular">
    <w:altName w:val="Arial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13D"/>
    <w:rsid w:val="00177F0C"/>
    <w:rsid w:val="002B7AC7"/>
    <w:rsid w:val="00416DDE"/>
    <w:rsid w:val="004E47D0"/>
    <w:rsid w:val="00516C6B"/>
    <w:rsid w:val="00656A94"/>
    <w:rsid w:val="00840BC1"/>
    <w:rsid w:val="0087577D"/>
    <w:rsid w:val="008A647F"/>
    <w:rsid w:val="009E4B73"/>
    <w:rsid w:val="00AE3EF0"/>
    <w:rsid w:val="00B52D80"/>
    <w:rsid w:val="00BC5807"/>
    <w:rsid w:val="00C2211C"/>
    <w:rsid w:val="00C7013D"/>
    <w:rsid w:val="00E36AA4"/>
    <w:rsid w:val="00F43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8A647F"/>
    <w:rPr>
      <w:color w:val="808080"/>
    </w:rPr>
  </w:style>
  <w:style w:type="paragraph" w:customStyle="1" w:styleId="C6A8BCC1387B47B08E7778C4EB97D1A2">
    <w:name w:val="C6A8BCC1387B47B08E7778C4EB97D1A2"/>
    <w:rsid w:val="00C7013D"/>
  </w:style>
  <w:style w:type="paragraph" w:customStyle="1" w:styleId="541FE0CAFE8A4125B0F6E39D3405DD00">
    <w:name w:val="541FE0CAFE8A4125B0F6E39D3405DD00"/>
    <w:rsid w:val="00C7013D"/>
  </w:style>
  <w:style w:type="paragraph" w:customStyle="1" w:styleId="970E3E58C8B644B79DF628A085894808">
    <w:name w:val="970E3E58C8B644B79DF628A085894808"/>
    <w:rsid w:val="00BC5807"/>
  </w:style>
  <w:style w:type="paragraph" w:customStyle="1" w:styleId="DFF41A01B368402EBB52CD1B09165F70">
    <w:name w:val="DFF41A01B368402EBB52CD1B09165F70"/>
    <w:rsid w:val="00BC5807"/>
  </w:style>
  <w:style w:type="paragraph" w:customStyle="1" w:styleId="58F4FCAA3F9347A58FFE0BA0254D717E">
    <w:name w:val="58F4FCAA3F9347A58FFE0BA0254D717E"/>
    <w:rsid w:val="00BC5807"/>
  </w:style>
  <w:style w:type="paragraph" w:customStyle="1" w:styleId="D04101F6B81D4165A08A280CE7850EF0">
    <w:name w:val="D04101F6B81D4165A08A280CE7850EF0"/>
    <w:rsid w:val="008A647F"/>
  </w:style>
  <w:style w:type="paragraph" w:customStyle="1" w:styleId="548016E661D64C688D454B5828B2F3B8">
    <w:name w:val="548016E661D64C688D454B5828B2F3B8"/>
    <w:rsid w:val="008A647F"/>
  </w:style>
  <w:style w:type="paragraph" w:customStyle="1" w:styleId="2613E5CC9F8D4C6385FD76AC8C3C6127">
    <w:name w:val="2613E5CC9F8D4C6385FD76AC8C3C6127"/>
    <w:rsid w:val="008A647F"/>
  </w:style>
  <w:style w:type="paragraph" w:customStyle="1" w:styleId="4071E0DFFE5440158FC45BFF0833F6B5">
    <w:name w:val="4071E0DFFE5440158FC45BFF0833F6B5"/>
    <w:rsid w:val="008A647F"/>
  </w:style>
  <w:style w:type="paragraph" w:customStyle="1" w:styleId="193BE5F0798646A1AEEB65602567CB6E">
    <w:name w:val="193BE5F0798646A1AEEB65602567CB6E"/>
    <w:rsid w:val="008A647F"/>
  </w:style>
  <w:style w:type="paragraph" w:customStyle="1" w:styleId="054D08AF9628471B9280D69C9B982E47">
    <w:name w:val="054D08AF9628471B9280D69C9B982E47"/>
    <w:rsid w:val="008A647F"/>
  </w:style>
  <w:style w:type="paragraph" w:customStyle="1" w:styleId="ACE8EBA09C66466C9822FED77210B349">
    <w:name w:val="ACE8EBA09C66466C9822FED77210B349"/>
    <w:rsid w:val="008A647F"/>
  </w:style>
  <w:style w:type="paragraph" w:customStyle="1" w:styleId="06914F50D43E4AEC9F4B539190867315">
    <w:name w:val="06914F50D43E4AEC9F4B539190867315"/>
    <w:rsid w:val="008A647F"/>
  </w:style>
  <w:style w:type="paragraph" w:customStyle="1" w:styleId="8A932E9A6B2C468DA7EA710EB04DB440">
    <w:name w:val="8A932E9A6B2C468DA7EA710EB04DB440"/>
    <w:rsid w:val="008A647F"/>
  </w:style>
  <w:style w:type="paragraph" w:customStyle="1" w:styleId="A0397C13D6304A4F81C055DB27111E67">
    <w:name w:val="A0397C13D6304A4F81C055DB27111E67"/>
    <w:rsid w:val="008A647F"/>
  </w:style>
  <w:style w:type="paragraph" w:customStyle="1" w:styleId="655E43A87DF84FBDA55A29E2B7A34B11">
    <w:name w:val="655E43A87DF84FBDA55A29E2B7A34B11"/>
    <w:rsid w:val="008A647F"/>
  </w:style>
  <w:style w:type="paragraph" w:customStyle="1" w:styleId="C2756E8C53C74B5A838C2DA72A0CBD3D">
    <w:name w:val="C2756E8C53C74B5A838C2DA72A0CBD3D"/>
    <w:rsid w:val="008A647F"/>
  </w:style>
  <w:style w:type="paragraph" w:customStyle="1" w:styleId="F5290943D4104ADAAFEC6022E14F5985">
    <w:name w:val="F5290943D4104ADAAFEC6022E14F5985"/>
    <w:rsid w:val="008A647F"/>
  </w:style>
  <w:style w:type="paragraph" w:customStyle="1" w:styleId="874DD1D73BD44CEFA868D67454C8CFB8">
    <w:name w:val="874DD1D73BD44CEFA868D67454C8CFB8"/>
    <w:rsid w:val="008A647F"/>
  </w:style>
  <w:style w:type="paragraph" w:customStyle="1" w:styleId="4C05A4BFE151492B894D839A9A5C8B1E">
    <w:name w:val="4C05A4BFE151492B894D839A9A5C8B1E"/>
    <w:rsid w:val="008A647F"/>
  </w:style>
  <w:style w:type="paragraph" w:customStyle="1" w:styleId="79E62BB45B0B41C7A16B1FB09C614A0F">
    <w:name w:val="79E62BB45B0B41C7A16B1FB09C614A0F"/>
    <w:rsid w:val="008A647F"/>
  </w:style>
  <w:style w:type="paragraph" w:customStyle="1" w:styleId="3D1E9BAC48DF420CB2EAC55C3162609C">
    <w:name w:val="3D1E9BAC48DF420CB2EAC55C3162609C"/>
    <w:rsid w:val="008A647F"/>
  </w:style>
  <w:style w:type="paragraph" w:customStyle="1" w:styleId="6201F65ABCE34047B778FAE3D5DA2498">
    <w:name w:val="6201F65ABCE34047B778FAE3D5DA2498"/>
    <w:rsid w:val="008A647F"/>
  </w:style>
  <w:style w:type="paragraph" w:customStyle="1" w:styleId="2A856F0D0F6D42798A866391F2433DC4">
    <w:name w:val="2A856F0D0F6D42798A866391F2433DC4"/>
    <w:rsid w:val="008A647F"/>
  </w:style>
  <w:style w:type="paragraph" w:customStyle="1" w:styleId="D18101254C704690A0B39B73158DEE7A">
    <w:name w:val="D18101254C704690A0B39B73158DEE7A"/>
    <w:rsid w:val="008A647F"/>
  </w:style>
  <w:style w:type="paragraph" w:customStyle="1" w:styleId="B703494433DB4163A54D115E4F3E7DFF">
    <w:name w:val="B703494433DB4163A54D115E4F3E7DFF"/>
    <w:rsid w:val="008A647F"/>
  </w:style>
  <w:style w:type="paragraph" w:customStyle="1" w:styleId="36A1ED23832F427A93C8CD3AC33FB778">
    <w:name w:val="36A1ED23832F427A93C8CD3AC33FB778"/>
    <w:rsid w:val="008A647F"/>
  </w:style>
  <w:style w:type="paragraph" w:customStyle="1" w:styleId="666582C2BC5F47F5B3D106CF74798228">
    <w:name w:val="666582C2BC5F47F5B3D106CF74798228"/>
    <w:rsid w:val="008A647F"/>
  </w:style>
  <w:style w:type="paragraph" w:customStyle="1" w:styleId="59D53DDEECDE45EFA2E94C920922F437">
    <w:name w:val="59D53DDEECDE45EFA2E94C920922F437"/>
    <w:rsid w:val="008A647F"/>
  </w:style>
  <w:style w:type="paragraph" w:customStyle="1" w:styleId="7620EA422F4644FE9EFE9D0CB2DF9AB8">
    <w:name w:val="7620EA422F4644FE9EFE9D0CB2DF9AB8"/>
    <w:rsid w:val="008A647F"/>
  </w:style>
  <w:style w:type="paragraph" w:customStyle="1" w:styleId="4A4859F0065D4AADB179FD7AB85F728E">
    <w:name w:val="4A4859F0065D4AADB179FD7AB85F728E"/>
    <w:rsid w:val="008A647F"/>
  </w:style>
  <w:style w:type="paragraph" w:customStyle="1" w:styleId="75B7E3F1E30E44D2B4CA289504A7CF91">
    <w:name w:val="75B7E3F1E30E44D2B4CA289504A7CF91"/>
    <w:rsid w:val="008A647F"/>
  </w:style>
  <w:style w:type="paragraph" w:customStyle="1" w:styleId="B5F3D4A7E18D4A1FA9B17E93B6455288">
    <w:name w:val="B5F3D4A7E18D4A1FA9B17E93B6455288"/>
    <w:rsid w:val="008A647F"/>
  </w:style>
  <w:style w:type="paragraph" w:customStyle="1" w:styleId="38908CA25C0E46758728BF96431DCE08">
    <w:name w:val="38908CA25C0E46758728BF96431DCE08"/>
    <w:rsid w:val="008A647F"/>
  </w:style>
  <w:style w:type="paragraph" w:customStyle="1" w:styleId="47956067A88244D7A72C7FC5F3E07979">
    <w:name w:val="47956067A88244D7A72C7FC5F3E07979"/>
    <w:rsid w:val="008A647F"/>
  </w:style>
  <w:style w:type="paragraph" w:customStyle="1" w:styleId="427F7948A2214E9CB9C73E370CEFD067">
    <w:name w:val="427F7948A2214E9CB9C73E370CEFD067"/>
    <w:rsid w:val="008A647F"/>
  </w:style>
  <w:style w:type="paragraph" w:customStyle="1" w:styleId="0B3342E94BFA4B40A395565A9D6AEC10">
    <w:name w:val="0B3342E94BFA4B40A395565A9D6AEC10"/>
    <w:rsid w:val="008A647F"/>
  </w:style>
  <w:style w:type="paragraph" w:customStyle="1" w:styleId="ED211F32CE4349A588E77804522728A9">
    <w:name w:val="ED211F32CE4349A588E77804522728A9"/>
    <w:rsid w:val="008A647F"/>
  </w:style>
  <w:style w:type="paragraph" w:customStyle="1" w:styleId="48B97C2CFC4742449EE25DC917617384">
    <w:name w:val="48B97C2CFC4742449EE25DC917617384"/>
    <w:rsid w:val="008A647F"/>
  </w:style>
  <w:style w:type="paragraph" w:customStyle="1" w:styleId="0393399946C046218587AF091179642B">
    <w:name w:val="0393399946C046218587AF091179642B"/>
    <w:rsid w:val="008A647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INSTN">
      <a:dk1>
        <a:sysClr val="windowText" lastClr="000000"/>
      </a:dk1>
      <a:lt1>
        <a:sysClr val="window" lastClr="FFFFFF"/>
      </a:lt1>
      <a:dk2>
        <a:srgbClr val="0074A9"/>
      </a:dk2>
      <a:lt2>
        <a:srgbClr val="FFFFFF"/>
      </a:lt2>
      <a:accent1>
        <a:srgbClr val="0074A9"/>
      </a:accent1>
      <a:accent2>
        <a:srgbClr val="8CC264"/>
      </a:accent2>
      <a:accent3>
        <a:srgbClr val="AA64AA"/>
      </a:accent3>
      <a:accent4>
        <a:srgbClr val="00B9B9"/>
      </a:accent4>
      <a:accent5>
        <a:srgbClr val="C7FFE5"/>
      </a:accent5>
      <a:accent6>
        <a:srgbClr val="E6F7FF"/>
      </a:accent6>
      <a:hlink>
        <a:srgbClr val="0074A9"/>
      </a:hlink>
      <a:folHlink>
        <a:srgbClr val="AA64AA"/>
      </a:folHlink>
    </a:clrScheme>
    <a:fontScheme name="Bureautique INSTN">
      <a:majorFont>
        <a:latin typeface="Arial Regular"/>
        <a:ea typeface=""/>
        <a:cs typeface=""/>
      </a:majorFont>
      <a:minorFont>
        <a:latin typeface="Arial Regula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 référentiel" ma:contentTypeID="0x010100108A61D7BE634F76874FDC084DD0BD15009E39C29C26594BAC90AC8ED3FDFD77E000C21B09E1AD48014DA8476D009F833B6B" ma:contentTypeVersion="13" ma:contentTypeDescription="" ma:contentTypeScope="" ma:versionID="c053dff9d39fb8baf32e891f39e3c84b">
  <xsd:schema xmlns:xsd="http://www.w3.org/2001/XMLSchema" xmlns:xs="http://www.w3.org/2001/XMLSchema" xmlns:p="http://schemas.microsoft.com/office/2006/metadata/properties" xmlns:ns2="7d6325c6-b0a7-42da-9e3d-1c70d5c69401" xmlns:ns3="23654623-3edb-4a77-8ef0-6a7c9bcbd2ca" xmlns:ns4="http://schemas.microsoft.com/sharepoint/v4" targetNamespace="http://schemas.microsoft.com/office/2006/metadata/properties" ma:root="true" ma:fieldsID="99dbb0eb5df8dc5e8ad7fbb6facddad0" ns2:_="" ns3:_="" ns4:_="">
    <xsd:import namespace="7d6325c6-b0a7-42da-9e3d-1c70d5c69401"/>
    <xsd:import namespace="23654623-3edb-4a77-8ef0-6a7c9bcbd2ca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CollabExternalReferences" minOccurs="0"/>
                <xsd:element ref="ns3:CollabVersion" minOccurs="0"/>
                <xsd:element ref="ns2:CollabComments" minOccurs="0"/>
                <xsd:element ref="ns2:CollabDate" minOccurs="0"/>
                <xsd:element ref="ns3:CollabRedacteur" minOccurs="0"/>
                <xsd:element ref="ns3:CollabTypeDocument" minOccurs="0"/>
                <xsd:element ref="ns3:d570fa590395422c8c0a6add7cb777d0" minOccurs="0"/>
                <xsd:element ref="ns3:TaxCatchAll" minOccurs="0"/>
                <xsd:element ref="ns3:TaxCatchAllLabel" minOccurs="0"/>
                <xsd:element ref="ns4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6325c6-b0a7-42da-9e3d-1c70d5c69401" elementFormDefault="qualified">
    <xsd:import namespace="http://schemas.microsoft.com/office/2006/documentManagement/types"/>
    <xsd:import namespace="http://schemas.microsoft.com/office/infopath/2007/PartnerControls"/>
    <xsd:element name="CollabExternalReferences" ma:index="1" nillable="true" ma:displayName="Référence" ma:internalName="CollabExternalReferences" ma:readOnly="false">
      <xsd:simpleType>
        <xsd:restriction base="dms:Text">
          <xsd:maxLength value="255"/>
        </xsd:restriction>
      </xsd:simpleType>
    </xsd:element>
    <xsd:element name="CollabComments" ma:index="4" nillable="true" ma:displayName="Observation(s)" ma:internalName="CollabComments" ma:readOnly="false">
      <xsd:simpleType>
        <xsd:restriction base="dms:Note">
          <xsd:maxLength value="255"/>
        </xsd:restriction>
      </xsd:simpleType>
    </xsd:element>
    <xsd:element name="CollabDate" ma:index="5" nillable="true" ma:displayName="Date de création-modification" ma:format="DateOnly" ma:LCID="1036" ma:internalName="CollabDate" ma:readOnly="fals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54623-3edb-4a77-8ef0-6a7c9bcbd2ca" elementFormDefault="qualified">
    <xsd:import namespace="http://schemas.microsoft.com/office/2006/documentManagement/types"/>
    <xsd:import namespace="http://schemas.microsoft.com/office/infopath/2007/PartnerControls"/>
    <xsd:element name="CollabVersion" ma:index="2" nillable="true" ma:displayName="N° version" ma:internalName="CollabVersion">
      <xsd:simpleType>
        <xsd:restriction base="dms:Text">
          <xsd:maxLength value="255"/>
        </xsd:restriction>
      </xsd:simpleType>
    </xsd:element>
    <xsd:element name="CollabRedacteur" ma:index="7" nillable="true" ma:displayName="Rédacteur" ma:internalName="CollabRedacteur">
      <xsd:simpleType>
        <xsd:restriction base="dms:Text">
          <xsd:maxLength value="255"/>
        </xsd:restriction>
      </xsd:simpleType>
    </xsd:element>
    <xsd:element name="CollabTypeDocument" ma:index="8" nillable="true" ma:displayName="Type de document" ma:format="RadioButtons" ma:internalName="CollabTypeDocument">
      <xsd:simpleType>
        <xsd:restriction base="dms:Choice">
          <xsd:enumeration value="Mo - Modèle"/>
          <xsd:enumeration value="NO.I - Note d'instruction"/>
          <xsd:enumeration value="P-Processus"/>
          <xsd:enumeration value="Pr-Procédure"/>
          <xsd:enumeration value="F-Formulaire"/>
          <xsd:enumeration value="Gu-Guide"/>
          <xsd:enumeration value="Doc-Document"/>
        </xsd:restriction>
      </xsd:simpleType>
    </xsd:element>
    <xsd:element name="d570fa590395422c8c0a6add7cb777d0" ma:index="11" nillable="true" ma:taxonomy="true" ma:internalName="d570fa590395422c8c0a6add7cb777d0" ma:taxonomyFieldName="CollabClassement" ma:displayName="Unité émettrice" ma:default="" ma:fieldId="{d570fa59-0395-422c-8c0a-6add7cb777d0}" ma:sspId="ea6c1742-5521-40b5-9022-00c35f6f2763" ma:termSetId="7f70cc1b-52c7-4195-bd11-f340a656ed6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description="" ma:hidden="true" ma:list="{3e1c1fc9-7ed4-464e-8718-d6eff224ebbc}" ma:internalName="TaxCatchAll" ma:showField="CatchAllData" ma:web="23654623-3edb-4a77-8ef0-6a7c9bcbd2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description="" ma:hidden="true" ma:list="{3e1c1fc9-7ed4-464e-8718-d6eff224ebbc}" ma:internalName="TaxCatchAllLabel" ma:readOnly="true" ma:showField="CatchAllDataLabel" ma:web="23654623-3edb-4a77-8ef0-6a7c9bcbd2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8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9" ma:displayName="Type de contenu"/>
        <xsd:element ref="dc:title" maxOccurs="1" ma:index="3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llabVersion xmlns="23654623-3edb-4a77-8ef0-6a7c9bcbd2ca">Version 4</CollabVersion>
    <CollabRedacteur xmlns="23654623-3edb-4a77-8ef0-6a7c9bcbd2ca">Laurence CHEFDOR - Marine GUENDE - Laetitia DA MOTA</CollabRedacteur>
    <d570fa590395422c8c0a6add7cb777d0 xmlns="23654623-3edb-4a77-8ef0-6a7c9bcbd2ca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INSTN</TermName>
          <TermId xmlns="http://schemas.microsoft.com/office/infopath/2007/PartnerControls">15fb5409-8b9c-4e95-a14b-9302f703c101</TermId>
        </TermInfo>
      </Terms>
    </d570fa590395422c8c0a6add7cb777d0>
    <CollabComments xmlns="7d6325c6-b0a7-42da-9e3d-1c70d5c69401">Fusion fiche descriptive + fiche administrative (Disparition P07-Pr01-F01) + ajout pour les autopreneurs NDA et bilan pédagogique et financier suite à audit DARCI + enlever liste déroulante</CollabComments>
    <CollabTypeDocument xmlns="23654623-3edb-4a77-8ef0-6a7c9bcbd2ca">F-Formulaire</CollabTypeDocument>
    <TaxCatchAll xmlns="23654623-3edb-4a77-8ef0-6a7c9bcbd2ca">
      <Value>4</Value>
    </TaxCatchAll>
    <CollabExternalReferences xmlns="7d6325c6-b0a7-42da-9e3d-1c70d5c69401">P09-Pr01-F01</CollabExternalReferences>
    <IconOverlay xmlns="http://schemas.microsoft.com/sharepoint/v4" xsi:nil="true"/>
    <CollabDate xmlns="7d6325c6-b0a7-42da-9e3d-1c70d5c69401">2025-09-24T22:00:00+00:00</CollabDate>
  </documentManagement>
</p:properties>
</file>

<file path=customXml/itemProps1.xml><?xml version="1.0" encoding="utf-8"?>
<ds:datastoreItem xmlns:ds="http://schemas.openxmlformats.org/officeDocument/2006/customXml" ds:itemID="{47B7239F-1203-4CD1-94CE-60AC40B8A5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B6A9531-C677-4A78-90F8-E65872F3A2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6325c6-b0a7-42da-9e3d-1c70d5c69401"/>
    <ds:schemaRef ds:uri="23654623-3edb-4a77-8ef0-6a7c9bcbd2ca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772740A-2090-4511-A883-7E6D59565C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0F4E024-8222-4047-A36A-EC7090F8DD35}">
  <ds:schemaRefs>
    <ds:schemaRef ds:uri="http://schemas.microsoft.com/office/2006/metadata/properties"/>
    <ds:schemaRef ds:uri="http://schemas.microsoft.com/office/infopath/2007/PartnerControls"/>
    <ds:schemaRef ds:uri="23654623-3edb-4a77-8ef0-6a7c9bcbd2ca"/>
    <ds:schemaRef ds:uri="7d6325c6-b0a7-42da-9e3d-1c70d5c69401"/>
    <ds:schemaRef ds:uri="http://schemas.microsoft.com/sharepoint/v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Fiche_intervenant.dot</Template>
  <TotalTime>28</TotalTime>
  <Pages>2</Pages>
  <Words>691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Fiche administrative vacataire INSTN - V4</vt:lpstr>
    </vt:vector>
  </TitlesOfParts>
  <Company>CEA</Company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administrative vacataire INSTN - V4</dc:title>
  <dc:creator>PHERVO</dc:creator>
  <cp:lastModifiedBy>TESTARD Vincent</cp:lastModifiedBy>
  <cp:revision>11</cp:revision>
  <cp:lastPrinted>2018-12-06T15:03:00Z</cp:lastPrinted>
  <dcterms:created xsi:type="dcterms:W3CDTF">2025-07-25T07:44:00Z</dcterms:created>
  <dcterms:modified xsi:type="dcterms:W3CDTF">2025-11-13T10:33:00Z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2ICODE">
    <vt:lpwstr>COLLAB</vt:lpwstr>
  </property>
  <property fmtid="{D5CDD505-2E9C-101B-9397-08002B2CF9AE}" pid="3" name="WebApplicationID">
    <vt:lpwstr>a01c0b3b-b121-4231-a3bf-fa7761c20e19</vt:lpwstr>
  </property>
  <property fmtid="{D5CDD505-2E9C-101B-9397-08002B2CF9AE}" pid="4" name="CollabXmlContent">
    <vt:lpwstr>&lt;CollabItems&gt;_x000d_
  &lt;CollabItem&gt;_x000d_
    &lt;FileLeafRef&gt;P09-Pr01-F01 - Fiche administrative vacataire INSTN.docx&lt;/FileLeafRef&gt;_x000d_
    &lt;Title&gt;Fiche administrative vacataire INSTN - V4&lt;/Title&gt;_x000d_
    &lt;CollabComments&gt;Fusion fiche descriptive + fiche administrative (Disparition P07-Pr01-F01) + ajout pour les autopreneurs NDA et bilan pédagogique et financier suite à audit DARCI + enlever liste déroulante&lt;/CollabComments&gt;_x000d_
    &lt;CollabDate&gt;25/09/2025&lt;/CollabDate&gt;_x000d_
    &lt;CollabExternalReferences&gt;P09-Pr01-F01&lt;/CollabExternalReferences&gt;_x000d_
    &lt;CollabClassement&gt;INSTN&lt;/CollabClassement&gt;_x000d_
    &lt;CollabRedacteur&gt;Laurence CHEFDOR - Marine GUENDE - Laetitia DA MOTA&lt;/CollabRedacteur&gt;_x000d_
    &lt;CollabTypeDocument&gt;F-Formulaire&lt;/CollabTypeDocument&gt;_x000d_
    &lt;Created&gt;18/09/2020&lt;/Created&gt;_x000d_
    &lt;CollabVersion&gt;Version 4&lt;/CollabVersion&gt;_x000d_
    &lt;ContentType&gt;Document référentiel&lt;/ContentType&gt;_x000d_
    &lt;Author&gt;CHEFDOR Laurence&lt;/Author&gt;_x000d_
    &lt;Modified&gt;25/09/2025&lt;/Modified&gt;_x000d_
    &lt;Editor&gt;GUENDE Marine&lt;/Editor&gt;_x000d_
    &lt;DocIcon&gt;docx&lt;/DocIcon&gt;_x000d_
    &lt;EncodedAbsUrl&gt;https://ged-instn.intra.cea.fr/P09/2-Formulaires%20tableaux%20modèles%20doc%20guide/Formulaires/P09-Pr01-F01%20-%20Fiche%20administrative%20vacataire%20INSTN.docx&lt;/EncodedAbsUrl&gt;_x000d_
    &lt;FileSizeDisplay&gt;108653&lt;/FileSizeDisplay&gt;_x000d_
    &lt;_CommentCount /&gt;_x000d_
    &lt;_LikeCount /&gt;_x000d_
    &lt;_UIVersionString&gt;14.0&lt;/_UIVersionString&gt;_x000d_
  &lt;/CollabItem&gt;_x000d_
&lt;/CollabItems&gt;</vt:lpwstr>
  </property>
  <property fmtid="{D5CDD505-2E9C-101B-9397-08002B2CF9AE}" pid="5" name="I2ISITECODE">
    <vt:lpwstr/>
  </property>
  <property fmtid="{D5CDD505-2E9C-101B-9397-08002B2CF9AE}" pid="6" name="ContentTypeId">
    <vt:lpwstr>0x010100108A61D7BE634F76874FDC084DD0BD15009E39C29C26594BAC90AC8ED3FDFD77E000C21B09E1AD48014DA8476D009F833B6B</vt:lpwstr>
  </property>
  <property fmtid="{D5CDD505-2E9C-101B-9397-08002B2CF9AE}" pid="7" name="CollabClassement">
    <vt:lpwstr>4;#INSTN|15fb5409-8b9c-4e95-a14b-9302f703c101</vt:lpwstr>
  </property>
  <property fmtid="{D5CDD505-2E9C-101B-9397-08002B2CF9AE}" pid="8" name="IsCollabDocument">
    <vt:bool>true</vt:bool>
  </property>
</Properties>
</file>